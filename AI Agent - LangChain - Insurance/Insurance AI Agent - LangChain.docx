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71635" w14:textId="77777777" w:rsidR="000A7291" w:rsidRDefault="000A7291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7291" w14:paraId="54CC1E60" w14:textId="77777777" w:rsidTr="00DD25F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10FBE053" w14:textId="77777777" w:rsidR="000A7291" w:rsidRDefault="00000000">
            <w:pPr>
              <w:spacing w:before="200" w:after="12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INSURANCE POLICY</w:t>
            </w:r>
          </w:p>
          <w:p w14:paraId="29D98760" w14:textId="77777777" w:rsidR="000A7291" w:rsidRPr="00DD25F5" w:rsidRDefault="00000000">
            <w:pPr>
              <w:spacing w:after="200"/>
              <w:jc w:val="center"/>
              <w:rPr>
                <w:color w:val="156082" w:themeColor="accent1"/>
              </w:rPr>
            </w:pPr>
            <w:r w:rsidRPr="00DD25F5">
              <w:rPr>
                <w:b/>
                <w:bCs/>
                <w:color w:val="156082" w:themeColor="accent1"/>
                <w:sz w:val="56"/>
                <w:szCs w:val="56"/>
              </w:rPr>
              <w:t>CONVERSATIONAL AI SYSTEM</w:t>
            </w:r>
          </w:p>
          <w:p w14:paraId="192B42B2" w14:textId="77777777" w:rsidR="000A7291" w:rsidRPr="00DD25F5" w:rsidRDefault="00DD25F5">
            <w:pPr>
              <w:jc w:val="center"/>
              <w:rPr>
                <w:color w:val="156082" w:themeColor="accent1"/>
              </w:rPr>
            </w:pPr>
            <w:r>
              <w:rPr>
                <w:i/>
                <w:iCs/>
                <w:color w:val="156082" w:themeColor="accent1"/>
                <w:sz w:val="28"/>
                <w:szCs w:val="28"/>
              </w:rPr>
              <w:t xml:space="preserve">Via </w:t>
            </w:r>
            <w:r w:rsidR="00CB787B">
              <w:rPr>
                <w:i/>
                <w:iCs/>
                <w:color w:val="156082" w:themeColor="accent1"/>
                <w:sz w:val="28"/>
                <w:szCs w:val="28"/>
              </w:rPr>
              <w:t>Lang Chain</w:t>
            </w:r>
            <w:r w:rsidRPr="00DD25F5">
              <w:rPr>
                <w:i/>
                <w:iCs/>
                <w:color w:val="156082" w:themeColor="accent1"/>
                <w:sz w:val="28"/>
                <w:szCs w:val="28"/>
              </w:rPr>
              <w:t xml:space="preserve"> Architecture</w:t>
            </w:r>
          </w:p>
          <w:p w14:paraId="2BAA71D2" w14:textId="77777777" w:rsidR="000A7291" w:rsidRPr="00DD25F5" w:rsidRDefault="000A7291">
            <w:pPr>
              <w:spacing w:after="120"/>
              <w:rPr>
                <w:color w:val="156082" w:themeColor="accent1"/>
              </w:rPr>
            </w:pPr>
          </w:p>
          <w:p w14:paraId="44DD3FE2" w14:textId="77777777" w:rsidR="000A7291" w:rsidRDefault="00000000" w:rsidP="00DD25F5">
            <w:pPr>
              <w:jc w:val="center"/>
              <w:rPr>
                <w:color w:val="156082" w:themeColor="accent1"/>
                <w:sz w:val="20"/>
                <w:szCs w:val="20"/>
              </w:rPr>
            </w:pPr>
            <w:r w:rsidRPr="00DD25F5">
              <w:rPr>
                <w:color w:val="156082" w:themeColor="accent1"/>
                <w:sz w:val="20"/>
                <w:szCs w:val="20"/>
              </w:rPr>
              <w:t>────────────────────────────────────</w:t>
            </w:r>
          </w:p>
          <w:p w14:paraId="76E89C96" w14:textId="77777777" w:rsidR="00DD25F5" w:rsidRPr="00DD25F5" w:rsidRDefault="00DD25F5" w:rsidP="00DD25F5">
            <w:pPr>
              <w:jc w:val="center"/>
              <w:rPr>
                <w:color w:val="156082" w:themeColor="accent1"/>
              </w:rPr>
            </w:pPr>
          </w:p>
        </w:tc>
      </w:tr>
    </w:tbl>
    <w:p w14:paraId="35B63AB1" w14:textId="77777777" w:rsidR="000A7291" w:rsidRDefault="000A7291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D25F5" w:rsidRPr="00DD25F5" w14:paraId="2C275F88" w14:textId="77777777" w:rsidTr="00DD25F5">
        <w:tc>
          <w:tcPr>
            <w:tcW w:w="234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AF66EC5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b/>
                <w:bCs/>
                <w:color w:val="156082" w:themeColor="accent1"/>
                <w:sz w:val="32"/>
                <w:szCs w:val="32"/>
              </w:rPr>
              <w:t>Lang</w:t>
            </w:r>
            <w:r w:rsidR="00DD25F5" w:rsidRPr="00DD25F5">
              <w:rPr>
                <w:b/>
                <w:bCs/>
                <w:color w:val="156082" w:themeColor="accent1"/>
                <w:sz w:val="32"/>
                <w:szCs w:val="32"/>
              </w:rPr>
              <w:t xml:space="preserve"> </w:t>
            </w:r>
            <w:r w:rsidRPr="00DD25F5">
              <w:rPr>
                <w:b/>
                <w:bCs/>
                <w:color w:val="156082" w:themeColor="accent1"/>
                <w:sz w:val="32"/>
                <w:szCs w:val="32"/>
              </w:rPr>
              <w:t>Chain</w:t>
            </w:r>
          </w:p>
          <w:p w14:paraId="4B044692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color w:val="156082" w:themeColor="accent1"/>
                <w:sz w:val="16"/>
                <w:szCs w:val="16"/>
              </w:rPr>
              <w:t>Framework</w:t>
            </w:r>
          </w:p>
        </w:tc>
        <w:tc>
          <w:tcPr>
            <w:tcW w:w="234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E14220E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b/>
                <w:bCs/>
                <w:color w:val="156082" w:themeColor="accent1"/>
                <w:sz w:val="32"/>
                <w:szCs w:val="32"/>
              </w:rPr>
              <w:t>FAISS</w:t>
            </w:r>
          </w:p>
          <w:p w14:paraId="656B7D2D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color w:val="156082" w:themeColor="accent1"/>
                <w:sz w:val="16"/>
                <w:szCs w:val="16"/>
              </w:rPr>
              <w:t>Vector Store</w:t>
            </w:r>
          </w:p>
        </w:tc>
        <w:tc>
          <w:tcPr>
            <w:tcW w:w="234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7AE1E8E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b/>
                <w:bCs/>
                <w:color w:val="156082" w:themeColor="accent1"/>
                <w:sz w:val="32"/>
                <w:szCs w:val="32"/>
              </w:rPr>
              <w:t>Llama 3.3</w:t>
            </w:r>
          </w:p>
          <w:p w14:paraId="1DD72D6A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color w:val="156082" w:themeColor="accent1"/>
                <w:sz w:val="16"/>
                <w:szCs w:val="16"/>
              </w:rPr>
              <w:t>LLM</w:t>
            </w:r>
          </w:p>
        </w:tc>
        <w:tc>
          <w:tcPr>
            <w:tcW w:w="234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2F610B3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b/>
                <w:bCs/>
                <w:color w:val="156082" w:themeColor="accent1"/>
                <w:sz w:val="32"/>
                <w:szCs w:val="32"/>
              </w:rPr>
              <w:t>Hugging</w:t>
            </w:r>
            <w:r w:rsidR="00DD25F5" w:rsidRPr="00DD25F5">
              <w:rPr>
                <w:b/>
                <w:bCs/>
                <w:color w:val="156082" w:themeColor="accent1"/>
                <w:sz w:val="32"/>
                <w:szCs w:val="32"/>
              </w:rPr>
              <w:t xml:space="preserve"> </w:t>
            </w:r>
            <w:r w:rsidRPr="00DD25F5">
              <w:rPr>
                <w:b/>
                <w:bCs/>
                <w:color w:val="156082" w:themeColor="accent1"/>
                <w:sz w:val="32"/>
                <w:szCs w:val="32"/>
              </w:rPr>
              <w:t>Face</w:t>
            </w:r>
          </w:p>
          <w:p w14:paraId="14EB9106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color w:val="156082" w:themeColor="accent1"/>
                <w:sz w:val="16"/>
                <w:szCs w:val="16"/>
              </w:rPr>
              <w:t>Embeddings</w:t>
            </w:r>
          </w:p>
        </w:tc>
      </w:tr>
    </w:tbl>
    <w:p w14:paraId="7D88C1C3" w14:textId="77777777" w:rsidR="000A7291" w:rsidRDefault="00000000">
      <w:r>
        <w:br w:type="page"/>
      </w:r>
    </w:p>
    <w:p w14:paraId="027E627C" w14:textId="77777777" w:rsidR="000A7291" w:rsidRDefault="00000000">
      <w:pPr>
        <w:pStyle w:val="Heading1"/>
      </w:pPr>
      <w:r>
        <w:lastRenderedPageBreak/>
        <w:t>1. Project Goals</w:t>
      </w:r>
    </w:p>
    <w:p w14:paraId="4594E046" w14:textId="77777777" w:rsidR="000A7291" w:rsidRDefault="00000000">
      <w:pPr>
        <w:pStyle w:val="Heading2"/>
      </w:pPr>
      <w:r>
        <w:t>1.1 Primary Objective</w:t>
      </w:r>
    </w:p>
    <w:p w14:paraId="7B6CC43B" w14:textId="77777777" w:rsidR="000A7291" w:rsidRDefault="00000000">
      <w:pPr>
        <w:spacing w:before="60" w:after="60"/>
      </w:pPr>
      <w:r>
        <w:t xml:space="preserve">Build a robust, production-ready conversational AI system capable of accurately answering questions from insurance policy documents using a pure </w:t>
      </w:r>
      <w:r w:rsidR="00CB787B">
        <w:t>Lang Chain</w:t>
      </w:r>
      <w:r>
        <w:t xml:space="preserve"> architecture.</w:t>
      </w:r>
    </w:p>
    <w:p w14:paraId="16B1045F" w14:textId="77777777" w:rsidR="000A7291" w:rsidRDefault="000A7291">
      <w:pPr>
        <w:spacing w:after="120"/>
      </w:pPr>
    </w:p>
    <w:p w14:paraId="20016A6F" w14:textId="77777777" w:rsidR="000A7291" w:rsidRDefault="00000000">
      <w:pPr>
        <w:pStyle w:val="Heading2"/>
      </w:pPr>
      <w:r>
        <w:t>1.2 Specific Goals</w:t>
      </w:r>
    </w:p>
    <w:p w14:paraId="715CE775" w14:textId="77777777" w:rsidR="000A7291" w:rsidRPr="00C816E8" w:rsidRDefault="00000000" w:rsidP="00DD25F5">
      <w:pPr>
        <w:spacing w:before="200" w:after="80"/>
        <w:ind w:left="709"/>
        <w:rPr>
          <w:color w:val="0E2841" w:themeColor="text2"/>
        </w:rPr>
      </w:pPr>
      <w:r w:rsidRPr="00C816E8">
        <w:rPr>
          <w:b/>
          <w:bCs/>
          <w:color w:val="0E2841" w:themeColor="text2"/>
        </w:rPr>
        <w:t>Technical Goals</w:t>
      </w:r>
    </w:p>
    <w:p w14:paraId="14286A1E" w14:textId="77777777" w:rsidR="000A7291" w:rsidRPr="00C816E8" w:rsidRDefault="00000000" w:rsidP="00DD25F5">
      <w:pPr>
        <w:pStyle w:val="ListParagraph"/>
        <w:numPr>
          <w:ilvl w:val="0"/>
          <w:numId w:val="2"/>
        </w:numPr>
        <w:spacing w:before="40" w:after="40"/>
        <w:ind w:left="709"/>
        <w:rPr>
          <w:color w:val="0E2841" w:themeColor="text2"/>
        </w:rPr>
      </w:pPr>
      <w:r w:rsidRPr="00C816E8">
        <w:rPr>
          <w:color w:val="0E2841" w:themeColor="text2"/>
        </w:rPr>
        <w:t xml:space="preserve">Implement a 100% </w:t>
      </w:r>
      <w:r w:rsidR="00CB787B">
        <w:rPr>
          <w:color w:val="0E2841" w:themeColor="text2"/>
        </w:rPr>
        <w:t>Lang Chain</w:t>
      </w:r>
      <w:r w:rsidRPr="00C816E8">
        <w:rPr>
          <w:color w:val="0E2841" w:themeColor="text2"/>
        </w:rPr>
        <w:t>-based RAG (Retrieval-Augmented Generation) system</w:t>
      </w:r>
    </w:p>
    <w:p w14:paraId="6D7BC90D" w14:textId="77777777" w:rsidR="000A7291" w:rsidRPr="00C816E8" w:rsidRDefault="00000000" w:rsidP="00DD25F5">
      <w:pPr>
        <w:pStyle w:val="ListParagraph"/>
        <w:numPr>
          <w:ilvl w:val="0"/>
          <w:numId w:val="2"/>
        </w:numPr>
        <w:spacing w:before="40" w:after="40"/>
        <w:ind w:left="709"/>
        <w:rPr>
          <w:color w:val="0E2841" w:themeColor="text2"/>
        </w:rPr>
      </w:pPr>
      <w:r w:rsidRPr="00C816E8">
        <w:rPr>
          <w:color w:val="0E2841" w:themeColor="text2"/>
        </w:rPr>
        <w:t xml:space="preserve">Eliminate dependency on ChromaDB and use </w:t>
      </w:r>
      <w:r w:rsidR="00CB787B">
        <w:rPr>
          <w:color w:val="0E2841" w:themeColor="text2"/>
        </w:rPr>
        <w:t>Lang Chain</w:t>
      </w:r>
      <w:r w:rsidRPr="00C816E8">
        <w:rPr>
          <w:color w:val="0E2841" w:themeColor="text2"/>
        </w:rPr>
        <w:t>-native vector stores</w:t>
      </w:r>
    </w:p>
    <w:p w14:paraId="40DCF4DA" w14:textId="77777777" w:rsidR="000A7291" w:rsidRPr="00C816E8" w:rsidRDefault="00000000" w:rsidP="00DD25F5">
      <w:pPr>
        <w:pStyle w:val="ListParagraph"/>
        <w:numPr>
          <w:ilvl w:val="0"/>
          <w:numId w:val="2"/>
        </w:numPr>
        <w:spacing w:before="40" w:after="40"/>
        <w:ind w:left="709"/>
        <w:rPr>
          <w:color w:val="0E2841" w:themeColor="text2"/>
        </w:rPr>
      </w:pPr>
      <w:r w:rsidRPr="00C816E8">
        <w:rPr>
          <w:color w:val="0E2841" w:themeColor="text2"/>
        </w:rPr>
        <w:t>Achieve high accuracy in document retrieval and question answering</w:t>
      </w:r>
    </w:p>
    <w:p w14:paraId="77AA3612" w14:textId="77777777" w:rsidR="000A7291" w:rsidRPr="00C816E8" w:rsidRDefault="00000000" w:rsidP="00DD25F5">
      <w:pPr>
        <w:pStyle w:val="ListParagraph"/>
        <w:numPr>
          <w:ilvl w:val="0"/>
          <w:numId w:val="2"/>
        </w:numPr>
        <w:spacing w:before="40" w:after="40"/>
        <w:ind w:left="709"/>
        <w:rPr>
          <w:color w:val="0E2841" w:themeColor="text2"/>
        </w:rPr>
      </w:pPr>
      <w:r w:rsidRPr="00C816E8">
        <w:rPr>
          <w:color w:val="0E2841" w:themeColor="text2"/>
        </w:rPr>
        <w:t>Maintain conversation context across multiple interactions</w:t>
      </w:r>
    </w:p>
    <w:p w14:paraId="57E93970" w14:textId="77777777" w:rsidR="000A7291" w:rsidRPr="00C816E8" w:rsidRDefault="00000000" w:rsidP="00DD25F5">
      <w:pPr>
        <w:spacing w:before="200" w:after="80"/>
        <w:ind w:left="709"/>
        <w:rPr>
          <w:color w:val="0E2841" w:themeColor="text2"/>
        </w:rPr>
      </w:pPr>
      <w:r w:rsidRPr="00C816E8">
        <w:rPr>
          <w:b/>
          <w:bCs/>
          <w:color w:val="0E2841" w:themeColor="text2"/>
        </w:rPr>
        <w:t>Functional Goals</w:t>
      </w:r>
    </w:p>
    <w:p w14:paraId="294D62EB" w14:textId="77777777" w:rsidR="000A7291" w:rsidRPr="00C816E8" w:rsidRDefault="00000000" w:rsidP="00DD25F5">
      <w:pPr>
        <w:pStyle w:val="ListParagraph"/>
        <w:numPr>
          <w:ilvl w:val="0"/>
          <w:numId w:val="2"/>
        </w:numPr>
        <w:spacing w:before="40" w:after="40"/>
        <w:ind w:left="709"/>
        <w:rPr>
          <w:color w:val="0E2841" w:themeColor="text2"/>
        </w:rPr>
      </w:pPr>
      <w:r w:rsidRPr="00C816E8">
        <w:rPr>
          <w:color w:val="0E2841" w:themeColor="text2"/>
        </w:rPr>
        <w:t>Process PDF insurance policy documents automatically</w:t>
      </w:r>
    </w:p>
    <w:p w14:paraId="18D8940F" w14:textId="77777777" w:rsidR="000A7291" w:rsidRPr="00C816E8" w:rsidRDefault="00000000" w:rsidP="00DD25F5">
      <w:pPr>
        <w:pStyle w:val="ListParagraph"/>
        <w:numPr>
          <w:ilvl w:val="0"/>
          <w:numId w:val="2"/>
        </w:numPr>
        <w:spacing w:before="40" w:after="40"/>
        <w:ind w:left="709"/>
        <w:rPr>
          <w:color w:val="0E2841" w:themeColor="text2"/>
        </w:rPr>
      </w:pPr>
      <w:r w:rsidRPr="00C816E8">
        <w:rPr>
          <w:color w:val="0E2841" w:themeColor="text2"/>
        </w:rPr>
        <w:t>Enable semantic search across policy documents</w:t>
      </w:r>
    </w:p>
    <w:p w14:paraId="47B4D040" w14:textId="77777777" w:rsidR="000A7291" w:rsidRPr="00C816E8" w:rsidRDefault="00000000" w:rsidP="00DD25F5">
      <w:pPr>
        <w:pStyle w:val="ListParagraph"/>
        <w:numPr>
          <w:ilvl w:val="0"/>
          <w:numId w:val="2"/>
        </w:numPr>
        <w:spacing w:before="40" w:after="40"/>
        <w:ind w:left="709"/>
        <w:rPr>
          <w:color w:val="0E2841" w:themeColor="text2"/>
        </w:rPr>
      </w:pPr>
      <w:r w:rsidRPr="00C816E8">
        <w:rPr>
          <w:color w:val="0E2841" w:themeColor="text2"/>
        </w:rPr>
        <w:t>Support multi-turn conversations with memory</w:t>
      </w:r>
    </w:p>
    <w:p w14:paraId="7EA6080E" w14:textId="77777777" w:rsidR="000A7291" w:rsidRPr="00C816E8" w:rsidRDefault="00000000" w:rsidP="00DD25F5">
      <w:pPr>
        <w:pStyle w:val="ListParagraph"/>
        <w:numPr>
          <w:ilvl w:val="0"/>
          <w:numId w:val="2"/>
        </w:numPr>
        <w:spacing w:before="40" w:after="40"/>
        <w:ind w:left="709"/>
        <w:rPr>
          <w:color w:val="0E2841" w:themeColor="text2"/>
        </w:rPr>
      </w:pPr>
      <w:r w:rsidRPr="00C816E8">
        <w:rPr>
          <w:color w:val="0E2841" w:themeColor="text2"/>
        </w:rPr>
        <w:t>Provide interactive chat interface for end users</w:t>
      </w:r>
    </w:p>
    <w:p w14:paraId="428FF500" w14:textId="77777777" w:rsidR="000A7291" w:rsidRPr="00C816E8" w:rsidRDefault="00000000" w:rsidP="00DD25F5">
      <w:pPr>
        <w:pStyle w:val="ListParagraph"/>
        <w:numPr>
          <w:ilvl w:val="0"/>
          <w:numId w:val="2"/>
        </w:numPr>
        <w:spacing w:before="40" w:after="40"/>
        <w:ind w:left="709"/>
        <w:rPr>
          <w:color w:val="0E2841" w:themeColor="text2"/>
        </w:rPr>
      </w:pPr>
      <w:r w:rsidRPr="00C816E8">
        <w:rPr>
          <w:color w:val="0E2841" w:themeColor="text2"/>
        </w:rPr>
        <w:t>Display comprehensive conversation history</w:t>
      </w:r>
    </w:p>
    <w:p w14:paraId="27B6DAD7" w14:textId="77777777" w:rsidR="000A7291" w:rsidRPr="00C816E8" w:rsidRDefault="000A7291" w:rsidP="00DD25F5">
      <w:pPr>
        <w:spacing w:after="120"/>
        <w:ind w:left="709"/>
        <w:rPr>
          <w:color w:val="0E2841" w:themeColor="text2"/>
        </w:rPr>
      </w:pPr>
    </w:p>
    <w:p w14:paraId="2CF63BC7" w14:textId="77777777" w:rsidR="000A7291" w:rsidRPr="00C816E8" w:rsidRDefault="00000000" w:rsidP="00DD25F5">
      <w:pPr>
        <w:spacing w:before="200" w:after="80"/>
        <w:ind w:left="709"/>
        <w:rPr>
          <w:color w:val="0E2841" w:themeColor="text2"/>
        </w:rPr>
      </w:pPr>
      <w:r w:rsidRPr="00C816E8">
        <w:rPr>
          <w:b/>
          <w:bCs/>
          <w:color w:val="0E2841" w:themeColor="text2"/>
        </w:rPr>
        <w:t>Quality Goals</w:t>
      </w:r>
    </w:p>
    <w:p w14:paraId="7D601AAE" w14:textId="77777777" w:rsidR="000A7291" w:rsidRDefault="00000000" w:rsidP="00DD25F5">
      <w:pPr>
        <w:pStyle w:val="ListParagraph"/>
        <w:numPr>
          <w:ilvl w:val="0"/>
          <w:numId w:val="2"/>
        </w:numPr>
        <w:spacing w:before="40" w:after="40"/>
        <w:ind w:left="709"/>
      </w:pPr>
      <w:r>
        <w:t>Minimize hallucinations through proper context retrieval</w:t>
      </w:r>
    </w:p>
    <w:p w14:paraId="6AEC79CC" w14:textId="77777777" w:rsidR="000A7291" w:rsidRDefault="00000000" w:rsidP="00DD25F5">
      <w:pPr>
        <w:pStyle w:val="ListParagraph"/>
        <w:numPr>
          <w:ilvl w:val="0"/>
          <w:numId w:val="2"/>
        </w:numPr>
        <w:spacing w:before="40" w:after="40"/>
        <w:ind w:left="709"/>
      </w:pPr>
      <w:r>
        <w:t>Maintain scalability for multiple documents</w:t>
      </w:r>
    </w:p>
    <w:p w14:paraId="0D09793B" w14:textId="77777777" w:rsidR="000A7291" w:rsidRDefault="00000000" w:rsidP="00DD25F5">
      <w:pPr>
        <w:pStyle w:val="ListParagraph"/>
        <w:numPr>
          <w:ilvl w:val="0"/>
          <w:numId w:val="2"/>
        </w:numPr>
        <w:spacing w:before="40" w:after="40"/>
        <w:ind w:left="709"/>
      </w:pPr>
      <w:r>
        <w:t>Provide clear error handling and user feedback</w:t>
      </w:r>
    </w:p>
    <w:p w14:paraId="3F7C721F" w14:textId="77777777" w:rsidR="000A7291" w:rsidRDefault="000A7291">
      <w:pPr>
        <w:spacing w:after="120"/>
      </w:pPr>
    </w:p>
    <w:p w14:paraId="2432F71D" w14:textId="77777777" w:rsidR="000A7291" w:rsidRDefault="00000000">
      <w:pPr>
        <w:pStyle w:val="Heading2"/>
      </w:pPr>
      <w:r>
        <w:t>1.3 Success Criteria</w:t>
      </w:r>
    </w:p>
    <w:p w14:paraId="523EE3EF" w14:textId="77777777" w:rsidR="000A7291" w:rsidRDefault="00000000" w:rsidP="00DD25F5">
      <w:pPr>
        <w:pStyle w:val="ListParagraph"/>
        <w:numPr>
          <w:ilvl w:val="0"/>
          <w:numId w:val="5"/>
        </w:numPr>
        <w:spacing w:before="40" w:after="40"/>
      </w:pPr>
      <w:r>
        <w:t>Successfully load and process insurance PDF documents</w:t>
      </w:r>
    </w:p>
    <w:p w14:paraId="51BB1DD7" w14:textId="77777777" w:rsidR="000A7291" w:rsidRDefault="00000000" w:rsidP="00DD25F5">
      <w:pPr>
        <w:pStyle w:val="ListParagraph"/>
        <w:numPr>
          <w:ilvl w:val="0"/>
          <w:numId w:val="5"/>
        </w:numPr>
        <w:spacing w:before="40" w:after="40"/>
      </w:pPr>
      <w:r>
        <w:t>Create efficient vector embeddings for semantic search</w:t>
      </w:r>
    </w:p>
    <w:p w14:paraId="1274AF07" w14:textId="77777777" w:rsidR="000A7291" w:rsidRDefault="00000000" w:rsidP="00DD25F5">
      <w:pPr>
        <w:pStyle w:val="ListParagraph"/>
        <w:numPr>
          <w:ilvl w:val="0"/>
          <w:numId w:val="5"/>
        </w:numPr>
        <w:spacing w:before="40" w:after="40"/>
      </w:pPr>
      <w:r>
        <w:t>Retrieve relevant context with &gt;90% accuracy</w:t>
      </w:r>
    </w:p>
    <w:p w14:paraId="216B64EE" w14:textId="77777777" w:rsidR="000A7291" w:rsidRDefault="00000000" w:rsidP="00DD25F5">
      <w:pPr>
        <w:pStyle w:val="ListParagraph"/>
        <w:numPr>
          <w:ilvl w:val="0"/>
          <w:numId w:val="5"/>
        </w:numPr>
        <w:spacing w:before="40" w:after="40"/>
      </w:pPr>
      <w:r>
        <w:t>Generate accurate, contextual answers with source citations</w:t>
      </w:r>
    </w:p>
    <w:p w14:paraId="300BB995" w14:textId="77777777" w:rsidR="000A7291" w:rsidRDefault="00000000" w:rsidP="00DD25F5">
      <w:pPr>
        <w:pStyle w:val="ListParagraph"/>
        <w:numPr>
          <w:ilvl w:val="0"/>
          <w:numId w:val="5"/>
        </w:numPr>
        <w:spacing w:before="40" w:after="40"/>
      </w:pPr>
      <w:r>
        <w:t>Maintain conversation history across multiple exchanges</w:t>
      </w:r>
    </w:p>
    <w:p w14:paraId="4CDB48AB" w14:textId="77777777" w:rsidR="000A7291" w:rsidRDefault="00000000" w:rsidP="00DD25F5">
      <w:pPr>
        <w:pStyle w:val="ListParagraph"/>
        <w:numPr>
          <w:ilvl w:val="0"/>
          <w:numId w:val="5"/>
        </w:numPr>
        <w:spacing w:before="40" w:after="40"/>
      </w:pPr>
      <w:r>
        <w:t>Provide interactive user interface for queries</w:t>
      </w:r>
    </w:p>
    <w:p w14:paraId="137FA329" w14:textId="77777777" w:rsidR="000A7291" w:rsidRDefault="00000000">
      <w:r>
        <w:br w:type="page"/>
      </w:r>
    </w:p>
    <w:p w14:paraId="22A329F9" w14:textId="77777777" w:rsidR="000A7291" w:rsidRDefault="00000000">
      <w:pPr>
        <w:pStyle w:val="Heading1"/>
      </w:pPr>
      <w:r>
        <w:lastRenderedPageBreak/>
        <w:t>2. Architecture Overview</w:t>
      </w:r>
    </w:p>
    <w:p w14:paraId="688DF345" w14:textId="77777777" w:rsidR="000A7291" w:rsidRDefault="00000000">
      <w:pPr>
        <w:pStyle w:val="Heading2"/>
      </w:pPr>
      <w:r>
        <w:t>2.1 High-Level Architecture Diagram</w:t>
      </w:r>
    </w:p>
    <w:p w14:paraId="28BA98A7" w14:textId="77777777" w:rsidR="000A7291" w:rsidRDefault="000A729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7291" w14:paraId="24FBBBBE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7EF871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INPUT LAYER</w:t>
            </w:r>
          </w:p>
          <w:p w14:paraId="370DBC40" w14:textId="77777777" w:rsidR="000A7291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PDF Documents (Insurance Policies)  |  User Questions (Natural Language)</w:t>
            </w:r>
          </w:p>
        </w:tc>
      </w:tr>
    </w:tbl>
    <w:p w14:paraId="685E2F5A" w14:textId="77777777" w:rsidR="000A7291" w:rsidRDefault="00000000">
      <w:pPr>
        <w:spacing w:before="40" w:after="40"/>
        <w:jc w:val="center"/>
      </w:pPr>
      <w:r>
        <w:rPr>
          <w:color w:val="64748B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7291" w14:paraId="79FECAD5" w14:textId="77777777"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4B8CE8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DOCUMENT PROCESSING LAYER</w:t>
            </w:r>
          </w:p>
          <w:p w14:paraId="6D694166" w14:textId="77777777" w:rsidR="000A7291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PyPDF</w:t>
            </w:r>
            <w:r w:rsidR="00DD25F5"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</w:rPr>
              <w:t>Loader  ·  Directory</w:t>
            </w:r>
            <w:r w:rsidR="00DD25F5"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</w:rPr>
              <w:t>Loader  ·  Recursive</w:t>
            </w:r>
            <w:r w:rsidR="00DD25F5"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</w:rPr>
              <w:t>Character</w:t>
            </w:r>
            <w:r w:rsidR="00DD25F5"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</w:rPr>
              <w:t>Text</w:t>
            </w:r>
            <w:r w:rsidR="00DD25F5"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</w:rPr>
              <w:t>Splitter (chunk: 1000 chars, overlap: 200)</w:t>
            </w:r>
          </w:p>
        </w:tc>
      </w:tr>
    </w:tbl>
    <w:p w14:paraId="3EB8414B" w14:textId="77777777" w:rsidR="000A7291" w:rsidRDefault="00000000">
      <w:pPr>
        <w:spacing w:before="40" w:after="40"/>
        <w:jc w:val="center"/>
      </w:pPr>
      <w:r>
        <w:rPr>
          <w:color w:val="64748B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7291" w14:paraId="4B953026" w14:textId="77777777"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ADB416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EMBEDDING LAYER</w:t>
            </w:r>
          </w:p>
          <w:p w14:paraId="4BE281AA" w14:textId="77777777" w:rsidR="000A7291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Hugging</w:t>
            </w:r>
            <w:r w:rsidR="00DD25F5"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</w:rPr>
              <w:t>Face</w:t>
            </w:r>
            <w:r w:rsidR="00DD25F5"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</w:rPr>
              <w:t>Embeddings  ·  multi-qa-mpnet-base-dot-v1  ·  Dimension: 768</w:t>
            </w:r>
          </w:p>
        </w:tc>
      </w:tr>
    </w:tbl>
    <w:p w14:paraId="3564F008" w14:textId="77777777" w:rsidR="000A7291" w:rsidRDefault="00000000">
      <w:pPr>
        <w:spacing w:before="40" w:after="40"/>
        <w:jc w:val="center"/>
      </w:pPr>
      <w:r>
        <w:rPr>
          <w:color w:val="64748B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7291" w14:paraId="6B897E64" w14:textId="77777777">
        <w:tc>
          <w:tcPr>
            <w:tcW w:w="93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592EA8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VECTOR STORE LAYER</w:t>
            </w:r>
          </w:p>
          <w:p w14:paraId="045FD560" w14:textId="77777777" w:rsidR="000A7291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FAISS Vector Database  ·  Similarity Search  ·  Top-K Retrieval: 5</w:t>
            </w:r>
          </w:p>
        </w:tc>
      </w:tr>
    </w:tbl>
    <w:p w14:paraId="14C2BD37" w14:textId="77777777" w:rsidR="000A7291" w:rsidRDefault="00000000">
      <w:pPr>
        <w:spacing w:before="40" w:after="40"/>
        <w:jc w:val="center"/>
      </w:pPr>
      <w:r>
        <w:rPr>
          <w:color w:val="64748B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7291" w14:paraId="31E309DC" w14:textId="77777777"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E19643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RETRIEVAL LAYER</w:t>
            </w:r>
          </w:p>
          <w:p w14:paraId="224E536C" w14:textId="77777777" w:rsidR="000A7291" w:rsidRDefault="00CB787B">
            <w:pPr>
              <w:jc w:val="center"/>
            </w:pPr>
            <w:r>
              <w:rPr>
                <w:color w:val="FFFFFF"/>
                <w:sz w:val="18"/>
                <w:szCs w:val="18"/>
              </w:rPr>
              <w:t>Lang Chain Retriever  ·  Search Type: Similarity  ·  Returns Top 5 chunks with metadata</w:t>
            </w:r>
          </w:p>
        </w:tc>
      </w:tr>
    </w:tbl>
    <w:p w14:paraId="6DFE1C87" w14:textId="77777777" w:rsidR="000A7291" w:rsidRDefault="00000000">
      <w:pPr>
        <w:spacing w:before="40" w:after="40"/>
        <w:jc w:val="center"/>
      </w:pPr>
      <w:r>
        <w:rPr>
          <w:color w:val="64748B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7291" w14:paraId="629C04E4" w14:textId="77777777"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995E8E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LANGUAGE MODEL LAYER</w:t>
            </w:r>
          </w:p>
          <w:p w14:paraId="3ECD3CA3" w14:textId="77777777" w:rsidR="000A7291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Chat</w:t>
            </w:r>
            <w:r w:rsidR="00DD25F5"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</w:rPr>
              <w:t>Groq  ·  llama-3.3-70b-versatile  ·  Temperature: 0.3  ·  Max Tokens: 2048</w:t>
            </w:r>
          </w:p>
        </w:tc>
      </w:tr>
    </w:tbl>
    <w:p w14:paraId="16748A34" w14:textId="77777777" w:rsidR="000A7291" w:rsidRDefault="00000000">
      <w:pPr>
        <w:spacing w:before="40" w:after="40"/>
        <w:jc w:val="center"/>
      </w:pPr>
      <w:r>
        <w:rPr>
          <w:color w:val="64748B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A7291" w14:paraId="416B7E63" w14:textId="77777777">
        <w:tc>
          <w:tcPr>
            <w:tcW w:w="468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6AB89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History-Aware Question Reformulation</w:t>
            </w:r>
          </w:p>
        </w:tc>
        <w:tc>
          <w:tcPr>
            <w:tcW w:w="468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  <w:shd w:val="clear" w:color="auto" w:fill="6474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F548E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QA Chain with Context</w:t>
            </w:r>
          </w:p>
        </w:tc>
      </w:tr>
    </w:tbl>
    <w:p w14:paraId="53DC7BA6" w14:textId="77777777" w:rsidR="000A7291" w:rsidRDefault="00000000">
      <w:pPr>
        <w:spacing w:before="40" w:after="40"/>
        <w:jc w:val="center"/>
      </w:pPr>
      <w:r>
        <w:rPr>
          <w:color w:val="64748B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7291" w14:paraId="778EE870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80676B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AGENT LAYER</w:t>
            </w:r>
          </w:p>
          <w:p w14:paraId="750C6516" w14:textId="77777777" w:rsidR="000A7291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Insurance</w:t>
            </w:r>
            <w:r w:rsidR="00DD25F5"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</w:rPr>
              <w:t>Policy</w:t>
            </w:r>
            <w:r w:rsidR="00DD25F5"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</w:rPr>
              <w:t>Agent  ·  Manages conversation state  ·  Coordinates retrieval and generation  ·  Formats responses with sources</w:t>
            </w:r>
          </w:p>
        </w:tc>
      </w:tr>
    </w:tbl>
    <w:p w14:paraId="4077FCA9" w14:textId="77777777" w:rsidR="000A7291" w:rsidRDefault="00000000">
      <w:pPr>
        <w:spacing w:before="40" w:after="40"/>
        <w:jc w:val="center"/>
      </w:pPr>
      <w:r>
        <w:rPr>
          <w:color w:val="64748B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7291" w14:paraId="756D8332" w14:textId="77777777">
        <w:tc>
          <w:tcPr>
            <w:tcW w:w="93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24AF7E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OUTPUT LAYER</w:t>
            </w:r>
          </w:p>
          <w:p w14:paraId="586D5548" w14:textId="77777777" w:rsidR="000A7291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Formatted Answer with Citations  ·  Conversation History Log  ·  Interactive Chat Interface</w:t>
            </w:r>
          </w:p>
        </w:tc>
      </w:tr>
    </w:tbl>
    <w:p w14:paraId="054EFF6B" w14:textId="77777777" w:rsidR="000A7291" w:rsidRDefault="000A7291">
      <w:pPr>
        <w:spacing w:after="240"/>
      </w:pPr>
    </w:p>
    <w:p w14:paraId="42A94EB7" w14:textId="77777777" w:rsidR="000A7291" w:rsidRDefault="00000000">
      <w:pPr>
        <w:pStyle w:val="Heading2"/>
      </w:pPr>
      <w:r>
        <w:t>2.2 Technology Stack</w:t>
      </w:r>
    </w:p>
    <w:p w14:paraId="743D87B6" w14:textId="77777777" w:rsidR="000A7291" w:rsidRDefault="000A729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2"/>
        <w:gridCol w:w="3019"/>
        <w:gridCol w:w="3549"/>
      </w:tblGrid>
      <w:tr w:rsidR="000A7291" w14:paraId="0347DAEF" w14:textId="77777777">
        <w:trPr>
          <w:tblHeader/>
        </w:trPr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C4B06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71366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5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01163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A7291" w14:paraId="66510527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6BFBD" w14:textId="77777777" w:rsidR="000A7291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6A959" w14:textId="77777777" w:rsidR="000A7291" w:rsidRDefault="00CB787B">
            <w:r>
              <w:rPr>
                <w:sz w:val="20"/>
                <w:szCs w:val="20"/>
              </w:rPr>
              <w:t>Lang Chain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BBD7B" w14:textId="77777777" w:rsidR="000A7291" w:rsidRDefault="00000000">
            <w:r>
              <w:rPr>
                <w:sz w:val="20"/>
                <w:szCs w:val="20"/>
              </w:rPr>
              <w:t>Core orchestration</w:t>
            </w:r>
          </w:p>
        </w:tc>
      </w:tr>
      <w:tr w:rsidR="000A7291" w14:paraId="05F2D1C7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F9178" w14:textId="77777777" w:rsidR="000A7291" w:rsidRDefault="00000000">
            <w:r>
              <w:rPr>
                <w:sz w:val="20"/>
                <w:szCs w:val="20"/>
              </w:rPr>
              <w:t>Vector Store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C7C71" w14:textId="77777777" w:rsidR="000A7291" w:rsidRDefault="00000000">
            <w:r>
              <w:rPr>
                <w:sz w:val="20"/>
                <w:szCs w:val="20"/>
              </w:rPr>
              <w:t>FAISS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EB857" w14:textId="77777777" w:rsidR="000A7291" w:rsidRDefault="00000000">
            <w:r>
              <w:rPr>
                <w:sz w:val="20"/>
                <w:szCs w:val="20"/>
              </w:rPr>
              <w:t>Similarity search</w:t>
            </w:r>
          </w:p>
        </w:tc>
      </w:tr>
      <w:tr w:rsidR="000A7291" w14:paraId="3364E8BB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66F8C" w14:textId="77777777" w:rsidR="000A7291" w:rsidRDefault="00000000">
            <w:r>
              <w:rPr>
                <w:sz w:val="20"/>
                <w:szCs w:val="20"/>
              </w:rPr>
              <w:lastRenderedPageBreak/>
              <w:t>Embeddings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226CD" w14:textId="77777777" w:rsidR="000A7291" w:rsidRDefault="00000000">
            <w:r>
              <w:rPr>
                <w:sz w:val="20"/>
                <w:szCs w:val="20"/>
              </w:rPr>
              <w:t>HuggingFace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5140" w14:textId="77777777" w:rsidR="000A7291" w:rsidRDefault="00000000">
            <w:r>
              <w:rPr>
                <w:sz w:val="20"/>
                <w:szCs w:val="20"/>
              </w:rPr>
              <w:t>Semantic representation</w:t>
            </w:r>
          </w:p>
        </w:tc>
      </w:tr>
      <w:tr w:rsidR="000A7291" w14:paraId="4EA056DF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117AA" w14:textId="77777777" w:rsidR="000A7291" w:rsidRDefault="00000000">
            <w:r>
              <w:rPr>
                <w:sz w:val="20"/>
                <w:szCs w:val="20"/>
              </w:rPr>
              <w:t>LLM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5A467" w14:textId="77777777" w:rsidR="000A7291" w:rsidRDefault="00000000">
            <w:r>
              <w:rPr>
                <w:sz w:val="20"/>
                <w:szCs w:val="20"/>
              </w:rPr>
              <w:t>Groq (Llama 3.3 70B)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06D8" w14:textId="77777777" w:rsidR="000A7291" w:rsidRDefault="00000000">
            <w:r>
              <w:rPr>
                <w:sz w:val="20"/>
                <w:szCs w:val="20"/>
              </w:rPr>
              <w:t>Answer generation</w:t>
            </w:r>
          </w:p>
        </w:tc>
      </w:tr>
      <w:tr w:rsidR="000A7291" w14:paraId="5E67300D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19102" w14:textId="77777777" w:rsidR="000A7291" w:rsidRDefault="00000000">
            <w:r>
              <w:rPr>
                <w:sz w:val="20"/>
                <w:szCs w:val="20"/>
              </w:rPr>
              <w:t>Document Loader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4FE6D" w14:textId="77777777" w:rsidR="000A7291" w:rsidRDefault="00000000">
            <w:r>
              <w:rPr>
                <w:sz w:val="20"/>
                <w:szCs w:val="20"/>
              </w:rPr>
              <w:t>PyPDFLoader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16974" w14:textId="77777777" w:rsidR="000A7291" w:rsidRDefault="00000000">
            <w:r>
              <w:rPr>
                <w:sz w:val="20"/>
                <w:szCs w:val="20"/>
              </w:rPr>
              <w:t>PDF extraction</w:t>
            </w:r>
          </w:p>
        </w:tc>
      </w:tr>
      <w:tr w:rsidR="000A7291" w14:paraId="075A1CAA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B434E" w14:textId="77777777" w:rsidR="000A7291" w:rsidRDefault="00000000">
            <w:r>
              <w:rPr>
                <w:sz w:val="20"/>
                <w:szCs w:val="20"/>
              </w:rPr>
              <w:t>Text Splitter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E658" w14:textId="77777777" w:rsidR="000A7291" w:rsidRDefault="00000000">
            <w:r>
              <w:rPr>
                <w:sz w:val="20"/>
                <w:szCs w:val="20"/>
              </w:rPr>
              <w:t>RecursiveCharacterTextSplitter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EA419" w14:textId="77777777" w:rsidR="000A7291" w:rsidRDefault="00000000">
            <w:r>
              <w:rPr>
                <w:sz w:val="20"/>
                <w:szCs w:val="20"/>
              </w:rPr>
              <w:t>Semantic chunking</w:t>
            </w:r>
          </w:p>
        </w:tc>
      </w:tr>
      <w:tr w:rsidR="000A7291" w14:paraId="7E2F604B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A6779" w14:textId="77777777" w:rsidR="000A7291" w:rsidRDefault="00000000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4BE5" w14:textId="77777777" w:rsidR="000A7291" w:rsidRDefault="00000000">
            <w:r>
              <w:rPr>
                <w:sz w:val="20"/>
                <w:szCs w:val="20"/>
              </w:rPr>
              <w:t>Python 3.8+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8036" w14:textId="77777777" w:rsidR="000A7291" w:rsidRDefault="00000000">
            <w:r>
              <w:rPr>
                <w:sz w:val="20"/>
                <w:szCs w:val="20"/>
              </w:rPr>
              <w:t>Implementation</w:t>
            </w:r>
          </w:p>
        </w:tc>
      </w:tr>
      <w:tr w:rsidR="000A7291" w14:paraId="1D3EA47B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E24CA" w14:textId="77777777" w:rsidR="000A7291" w:rsidRDefault="00000000">
            <w:r>
              <w:rPr>
                <w:sz w:val="20"/>
                <w:szCs w:val="20"/>
              </w:rPr>
              <w:t>Environment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649DA" w14:textId="77777777" w:rsidR="000A7291" w:rsidRDefault="00000000">
            <w:r>
              <w:rPr>
                <w:sz w:val="20"/>
                <w:szCs w:val="20"/>
              </w:rPr>
              <w:t>Jupyter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BFC65" w14:textId="77777777" w:rsidR="000A7291" w:rsidRDefault="00000000">
            <w:r>
              <w:rPr>
                <w:sz w:val="20"/>
                <w:szCs w:val="20"/>
              </w:rPr>
              <w:t>Interactive development</w:t>
            </w:r>
          </w:p>
        </w:tc>
      </w:tr>
    </w:tbl>
    <w:p w14:paraId="0738CAD8" w14:textId="77777777" w:rsidR="000A7291" w:rsidRDefault="00000000">
      <w:r>
        <w:br w:type="page"/>
      </w:r>
    </w:p>
    <w:p w14:paraId="28CA70E0" w14:textId="77777777" w:rsidR="000A7291" w:rsidRDefault="00000000">
      <w:pPr>
        <w:pStyle w:val="Heading1"/>
      </w:pPr>
      <w:r>
        <w:lastRenderedPageBreak/>
        <w:t>3. Design Decisions</w:t>
      </w:r>
    </w:p>
    <w:p w14:paraId="795901E3" w14:textId="77777777" w:rsidR="000A7291" w:rsidRDefault="00000000">
      <w:pPr>
        <w:pStyle w:val="Heading2"/>
      </w:pPr>
      <w:r>
        <w:t>3.1 Chunking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D25F5" w:rsidRPr="00DD25F5" w14:paraId="2DF3B704" w14:textId="77777777" w:rsidTr="00DD25F5">
        <w:tc>
          <w:tcPr>
            <w:tcW w:w="9360" w:type="dxa"/>
            <w:tcBorders>
              <w:top w:val="single" w:sz="1" w:space="0" w:color="2563EB"/>
              <w:left w:val="single" w:sz="12" w:space="0" w:color="2563EB"/>
              <w:bottom w:val="single" w:sz="1" w:space="0" w:color="2563EB"/>
              <w:right w:val="single" w:sz="1" w:space="0" w:color="2563EB"/>
            </w:tcBorders>
            <w:shd w:val="clear" w:color="auto" w:fill="DAE9F7" w:themeFill="text2" w:themeFillTint="1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6AA4A5D" w14:textId="77777777" w:rsidR="000A7291" w:rsidRPr="00DD25F5" w:rsidRDefault="00000000">
            <w:pPr>
              <w:rPr>
                <w:color w:val="156082" w:themeColor="accent1"/>
              </w:rPr>
            </w:pPr>
            <w:r w:rsidRPr="00DD25F5">
              <w:rPr>
                <w:color w:val="156082" w:themeColor="accent1"/>
                <w:sz w:val="20"/>
                <w:szCs w:val="20"/>
              </w:rPr>
              <w:t>Decision: Recursive Character Text Splitting with Overlap  |  Chunk Size: 1000 chars  |  Overlap: 200 chars</w:t>
            </w:r>
          </w:p>
        </w:tc>
      </w:tr>
    </w:tbl>
    <w:p w14:paraId="79C0D723" w14:textId="77777777" w:rsidR="000A7291" w:rsidRDefault="000A7291">
      <w:pPr>
        <w:spacing w:after="120"/>
      </w:pPr>
    </w:p>
    <w:p w14:paraId="760A4CE0" w14:textId="77777777" w:rsidR="000A7291" w:rsidRDefault="00000000">
      <w:pPr>
        <w:pStyle w:val="ListParagraph"/>
        <w:numPr>
          <w:ilvl w:val="0"/>
          <w:numId w:val="2"/>
        </w:numPr>
        <w:spacing w:before="40" w:after="40"/>
      </w:pPr>
      <w:r>
        <w:t>Semantic Preservation: Respects natural text boundaries</w:t>
      </w:r>
    </w:p>
    <w:p w14:paraId="043434A0" w14:textId="77777777" w:rsidR="000A7291" w:rsidRDefault="00000000">
      <w:pPr>
        <w:pStyle w:val="ListParagraph"/>
        <w:numPr>
          <w:ilvl w:val="0"/>
          <w:numId w:val="2"/>
        </w:numPr>
        <w:spacing w:before="40" w:after="40"/>
      </w:pPr>
      <w:r>
        <w:t>Context Retention: 200-char overlap prevents information loss</w:t>
      </w:r>
    </w:p>
    <w:p w14:paraId="61D38C5B" w14:textId="77777777" w:rsidR="000A7291" w:rsidRDefault="00000000">
      <w:pPr>
        <w:pStyle w:val="ListParagraph"/>
        <w:numPr>
          <w:ilvl w:val="0"/>
          <w:numId w:val="2"/>
        </w:numPr>
        <w:spacing w:before="40" w:after="40"/>
      </w:pPr>
      <w:r>
        <w:t>Optimal Size: Balances context richness with precision</w:t>
      </w:r>
    </w:p>
    <w:p w14:paraId="0BBC5BAC" w14:textId="77777777" w:rsidR="000A7291" w:rsidRDefault="00000000">
      <w:pPr>
        <w:pStyle w:val="ListParagraph"/>
        <w:numPr>
          <w:ilvl w:val="0"/>
          <w:numId w:val="2"/>
        </w:numPr>
        <w:spacing w:before="40" w:after="40"/>
      </w:pPr>
      <w:r>
        <w:t>Insurance-Specific: Aligns with structured policy documents</w:t>
      </w:r>
    </w:p>
    <w:p w14:paraId="54159C71" w14:textId="77777777" w:rsidR="000A7291" w:rsidRDefault="000A7291">
      <w:pPr>
        <w:spacing w:after="120"/>
      </w:pPr>
    </w:p>
    <w:p w14:paraId="5C1F756A" w14:textId="77777777" w:rsidR="000A7291" w:rsidRDefault="00000000">
      <w:pPr>
        <w:pStyle w:val="Heading2"/>
      </w:pPr>
      <w:r>
        <w:t>3.2 Embedding Model Selection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7291" w14:paraId="11DC8D21" w14:textId="77777777" w:rsidTr="00DD25F5">
        <w:tc>
          <w:tcPr>
            <w:tcW w:w="9360" w:type="dxa"/>
            <w:tcBorders>
              <w:top w:val="single" w:sz="1" w:space="0" w:color="2563EB"/>
              <w:left w:val="single" w:sz="12" w:space="0" w:color="2563EB"/>
              <w:bottom w:val="single" w:sz="1" w:space="0" w:color="2563EB"/>
              <w:right w:val="single" w:sz="1" w:space="0" w:color="2563EB"/>
            </w:tcBorders>
            <w:shd w:val="clear" w:color="auto" w:fill="DAE9F7" w:themeFill="text2" w:themeFillTint="1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DE83F98" w14:textId="77777777" w:rsidR="000A7291" w:rsidRPr="00DD25F5" w:rsidRDefault="00000000">
            <w:pPr>
              <w:rPr>
                <w:color w:val="156082" w:themeColor="accent1"/>
              </w:rPr>
            </w:pPr>
            <w:r w:rsidRPr="00DD25F5">
              <w:rPr>
                <w:color w:val="156082" w:themeColor="accent1"/>
                <w:sz w:val="20"/>
                <w:szCs w:val="20"/>
              </w:rPr>
              <w:t>Decision: sentence-transformers/multi-qa-mpnet-base-dot-v1</w:t>
            </w:r>
          </w:p>
        </w:tc>
      </w:tr>
    </w:tbl>
    <w:p w14:paraId="551ED579" w14:textId="77777777" w:rsidR="000A7291" w:rsidRDefault="000A7291">
      <w:pPr>
        <w:spacing w:after="120"/>
      </w:pPr>
    </w:p>
    <w:p w14:paraId="1AF05C6D" w14:textId="77777777" w:rsidR="000A7291" w:rsidRDefault="00000000">
      <w:pPr>
        <w:pStyle w:val="ListParagraph"/>
        <w:numPr>
          <w:ilvl w:val="0"/>
          <w:numId w:val="2"/>
        </w:numPr>
        <w:spacing w:before="40" w:after="40"/>
      </w:pPr>
      <w:r>
        <w:t>Q&amp;A Optimization: Specifically trained for question-answering tasks</w:t>
      </w:r>
    </w:p>
    <w:p w14:paraId="1216706E" w14:textId="77777777" w:rsidR="000A7291" w:rsidRDefault="00000000">
      <w:pPr>
        <w:pStyle w:val="ListParagraph"/>
        <w:numPr>
          <w:ilvl w:val="0"/>
          <w:numId w:val="2"/>
        </w:numPr>
        <w:spacing w:before="40" w:after="40"/>
      </w:pPr>
      <w:r>
        <w:t>Semantic Understanding: Captures meaning beyond keywords</w:t>
      </w:r>
    </w:p>
    <w:p w14:paraId="01E3F399" w14:textId="77777777" w:rsidR="000A7291" w:rsidRDefault="00000000">
      <w:pPr>
        <w:pStyle w:val="ListParagraph"/>
        <w:numPr>
          <w:ilvl w:val="0"/>
          <w:numId w:val="2"/>
        </w:numPr>
        <w:spacing w:before="40" w:after="40"/>
      </w:pPr>
      <w:r>
        <w:t>Proven Performance: State-of-the-art on MS MARCO benchmark</w:t>
      </w:r>
    </w:p>
    <w:p w14:paraId="2104DA93" w14:textId="77777777" w:rsidR="000A7291" w:rsidRDefault="00000000">
      <w:pPr>
        <w:pStyle w:val="ListParagraph"/>
        <w:numPr>
          <w:ilvl w:val="0"/>
          <w:numId w:val="2"/>
        </w:numPr>
        <w:spacing w:before="40" w:after="40"/>
      </w:pPr>
      <w:r>
        <w:t>Efficient: Balanced size (420MB) and inference speed</w:t>
      </w:r>
    </w:p>
    <w:p w14:paraId="5241F067" w14:textId="77777777" w:rsidR="000A7291" w:rsidRDefault="000A7291">
      <w:pPr>
        <w:spacing w:after="120"/>
      </w:pPr>
    </w:p>
    <w:p w14:paraId="46B07656" w14:textId="77777777" w:rsidR="000A7291" w:rsidRDefault="00000000">
      <w:pPr>
        <w:pStyle w:val="Heading2"/>
      </w:pPr>
      <w:r>
        <w:t>3.3 Vector Store: FAISS vs ChromaDB</w:t>
      </w:r>
    </w:p>
    <w:p w14:paraId="7AB88FB0" w14:textId="77777777" w:rsidR="000A7291" w:rsidRDefault="000A729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A7291" w14:paraId="0D107DC2" w14:textId="77777777">
        <w:trPr>
          <w:tblHeader/>
        </w:trPr>
        <w:tc>
          <w:tcPr>
            <w:tcW w:w="312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D59F6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12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0F1FC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FAISS</w:t>
            </w:r>
          </w:p>
        </w:tc>
        <w:tc>
          <w:tcPr>
            <w:tcW w:w="312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00C30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ChromaDB</w:t>
            </w:r>
          </w:p>
        </w:tc>
      </w:tr>
      <w:tr w:rsidR="000A7291" w14:paraId="5D22935C" w14:textId="77777777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539AB" w14:textId="77777777" w:rsidR="000A7291" w:rsidRDefault="00000000">
            <w:r>
              <w:rPr>
                <w:sz w:val="20"/>
                <w:szCs w:val="20"/>
              </w:rPr>
              <w:t>Speed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25D1" w14:textId="77777777" w:rsidR="000A7291" w:rsidRDefault="00000000">
            <w:r>
              <w:rPr>
                <w:sz w:val="20"/>
                <w:szCs w:val="20"/>
              </w:rPr>
              <w:t>Very Fast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1B4D1" w14:textId="77777777" w:rsidR="000A7291" w:rsidRDefault="00000000">
            <w:r>
              <w:rPr>
                <w:sz w:val="20"/>
                <w:szCs w:val="20"/>
              </w:rPr>
              <w:t>Fast</w:t>
            </w:r>
          </w:p>
        </w:tc>
      </w:tr>
      <w:tr w:rsidR="000A7291" w14:paraId="0A0BEB6E" w14:textId="77777777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C1DAC" w14:textId="77777777" w:rsidR="000A7291" w:rsidRDefault="00000000">
            <w:r>
              <w:rPr>
                <w:sz w:val="20"/>
                <w:szCs w:val="20"/>
              </w:rPr>
              <w:t>Setup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AFC84" w14:textId="77777777" w:rsidR="000A7291" w:rsidRDefault="00000000">
            <w:r>
              <w:rPr>
                <w:sz w:val="20"/>
                <w:szCs w:val="20"/>
              </w:rPr>
              <w:t>Simple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63428" w14:textId="77777777" w:rsidR="000A7291" w:rsidRDefault="00000000">
            <w:r>
              <w:rPr>
                <w:sz w:val="20"/>
                <w:szCs w:val="20"/>
              </w:rPr>
              <w:t>Complex</w:t>
            </w:r>
          </w:p>
        </w:tc>
      </w:tr>
      <w:tr w:rsidR="000A7291" w14:paraId="75EFF52F" w14:textId="77777777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3890C" w14:textId="77777777" w:rsidR="000A7291" w:rsidRDefault="00000000">
            <w:r>
              <w:rPr>
                <w:sz w:val="20"/>
                <w:szCs w:val="20"/>
              </w:rPr>
              <w:t>Dependencies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D39AC" w14:textId="77777777" w:rsidR="000A7291" w:rsidRDefault="00000000">
            <w:r>
              <w:rPr>
                <w:sz w:val="20"/>
                <w:szCs w:val="20"/>
              </w:rPr>
              <w:t>Minimal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A4AAE" w14:textId="77777777" w:rsidR="000A7291" w:rsidRDefault="00000000">
            <w:r>
              <w:rPr>
                <w:sz w:val="20"/>
                <w:szCs w:val="20"/>
              </w:rPr>
              <w:t>More</w:t>
            </w:r>
          </w:p>
        </w:tc>
      </w:tr>
      <w:tr w:rsidR="000A7291" w14:paraId="219D3406" w14:textId="77777777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E1592" w14:textId="77777777" w:rsidR="000A7291" w:rsidRDefault="00000000">
            <w:r>
              <w:rPr>
                <w:sz w:val="20"/>
                <w:szCs w:val="20"/>
              </w:rPr>
              <w:t>Memory Usage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E4180" w14:textId="77777777" w:rsidR="000A7291" w:rsidRDefault="00000000">
            <w:r>
              <w:rPr>
                <w:sz w:val="20"/>
                <w:szCs w:val="20"/>
              </w:rPr>
              <w:t>Efficient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3C5EF" w14:textId="77777777" w:rsidR="000A7291" w:rsidRDefault="00000000">
            <w:r>
              <w:rPr>
                <w:sz w:val="20"/>
                <w:szCs w:val="20"/>
              </w:rPr>
              <w:t>Higher</w:t>
            </w:r>
          </w:p>
        </w:tc>
      </w:tr>
      <w:tr w:rsidR="000A7291" w14:paraId="6ADD9AD9" w14:textId="77777777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1879F" w14:textId="77777777" w:rsidR="000A7291" w:rsidRDefault="00CB787B">
            <w:r>
              <w:rPr>
                <w:sz w:val="20"/>
                <w:szCs w:val="20"/>
              </w:rPr>
              <w:t>Lang Chain Integration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B681" w14:textId="77777777" w:rsidR="000A7291" w:rsidRDefault="00000000">
            <w:r>
              <w:rPr>
                <w:sz w:val="20"/>
                <w:szCs w:val="20"/>
              </w:rPr>
              <w:t>Native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2413D" w14:textId="77777777" w:rsidR="000A7291" w:rsidRDefault="00000000">
            <w:r>
              <w:rPr>
                <w:sz w:val="20"/>
                <w:szCs w:val="20"/>
              </w:rPr>
              <w:t>Supported</w:t>
            </w:r>
          </w:p>
        </w:tc>
      </w:tr>
      <w:tr w:rsidR="000A7291" w14:paraId="5B5B2AF5" w14:textId="77777777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A60EE" w14:textId="77777777" w:rsidR="000A7291" w:rsidRDefault="00000000">
            <w:r>
              <w:rPr>
                <w:sz w:val="20"/>
                <w:szCs w:val="20"/>
              </w:rPr>
              <w:t>Cost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6C18" w14:textId="77777777" w:rsidR="000A7291" w:rsidRDefault="00000000">
            <w:r>
              <w:rPr>
                <w:sz w:val="20"/>
                <w:szCs w:val="20"/>
              </w:rPr>
              <w:t>Free &amp; Open-Source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0A232" w14:textId="77777777" w:rsidR="000A7291" w:rsidRDefault="00000000">
            <w:r>
              <w:rPr>
                <w:sz w:val="20"/>
                <w:szCs w:val="20"/>
              </w:rPr>
              <w:t>Free &amp; Open-Source</w:t>
            </w:r>
          </w:p>
        </w:tc>
      </w:tr>
    </w:tbl>
    <w:p w14:paraId="538BEE31" w14:textId="77777777" w:rsidR="000A7291" w:rsidRDefault="000A7291">
      <w:pPr>
        <w:spacing w:after="240"/>
      </w:pPr>
    </w:p>
    <w:p w14:paraId="3A3DAAF0" w14:textId="77777777" w:rsidR="000A7291" w:rsidRDefault="00000000">
      <w:pPr>
        <w:pStyle w:val="Heading2"/>
      </w:pPr>
      <w:r>
        <w:t>3.4 Retrieval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7291" w14:paraId="507773D4" w14:textId="77777777" w:rsidTr="00DD25F5">
        <w:tc>
          <w:tcPr>
            <w:tcW w:w="9360" w:type="dxa"/>
            <w:tcBorders>
              <w:top w:val="single" w:sz="1" w:space="0" w:color="2563EB"/>
              <w:left w:val="single" w:sz="12" w:space="0" w:color="2563EB"/>
              <w:bottom w:val="single" w:sz="1" w:space="0" w:color="2563EB"/>
              <w:right w:val="single" w:sz="1" w:space="0" w:color="2563EB"/>
            </w:tcBorders>
            <w:shd w:val="clear" w:color="auto" w:fill="DAE9F7" w:themeFill="text2" w:themeFillTint="1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AD38A8F" w14:textId="77777777" w:rsidR="000A7291" w:rsidRPr="00DD25F5" w:rsidRDefault="00000000">
            <w:pPr>
              <w:rPr>
                <w:color w:val="156082" w:themeColor="accent1"/>
              </w:rPr>
            </w:pPr>
            <w:r w:rsidRPr="00DD25F5">
              <w:rPr>
                <w:color w:val="156082" w:themeColor="accent1"/>
                <w:sz w:val="20"/>
                <w:szCs w:val="20"/>
              </w:rPr>
              <w:t>Decision: Similarity Search with Top-K=5  |  ~5000 characters of context per query</w:t>
            </w:r>
          </w:p>
        </w:tc>
      </w:tr>
    </w:tbl>
    <w:p w14:paraId="11A36ACE" w14:textId="77777777" w:rsidR="000A7291" w:rsidRDefault="000A7291">
      <w:pPr>
        <w:spacing w:after="120"/>
      </w:pPr>
    </w:p>
    <w:p w14:paraId="45450BB2" w14:textId="77777777" w:rsidR="000A7291" w:rsidRDefault="00000000">
      <w:pPr>
        <w:pStyle w:val="ListParagraph"/>
        <w:numPr>
          <w:ilvl w:val="0"/>
          <w:numId w:val="2"/>
        </w:numPr>
        <w:spacing w:before="40" w:after="40"/>
      </w:pPr>
      <w:r>
        <w:t>Sufficient Context: ~5000 characters balances richness and precision</w:t>
      </w:r>
    </w:p>
    <w:p w14:paraId="04DE819C" w14:textId="77777777" w:rsidR="000A7291" w:rsidRDefault="00000000">
      <w:pPr>
        <w:pStyle w:val="ListParagraph"/>
        <w:numPr>
          <w:ilvl w:val="0"/>
          <w:numId w:val="2"/>
        </w:numPr>
        <w:spacing w:before="40" w:after="40"/>
      </w:pPr>
      <w:r>
        <w:t>Relevance: Cosine similarity for accurate semantic matching</w:t>
      </w:r>
    </w:p>
    <w:p w14:paraId="671EFE42" w14:textId="77777777" w:rsidR="000A7291" w:rsidRDefault="00000000">
      <w:pPr>
        <w:pStyle w:val="ListParagraph"/>
        <w:numPr>
          <w:ilvl w:val="0"/>
          <w:numId w:val="2"/>
        </w:numPr>
        <w:spacing w:before="40" w:after="40"/>
      </w:pPr>
      <w:r>
        <w:t>LLM Fit: Output fits comfortably within model context window</w:t>
      </w:r>
    </w:p>
    <w:p w14:paraId="2B0D19D9" w14:textId="77777777" w:rsidR="000A7291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Speed: Fast retrieval without overwhelming the language model</w:t>
      </w:r>
    </w:p>
    <w:p w14:paraId="30A55494" w14:textId="77777777" w:rsidR="000A7291" w:rsidRDefault="000A7291">
      <w:pPr>
        <w:spacing w:after="120"/>
      </w:pPr>
    </w:p>
    <w:p w14:paraId="51AA74D3" w14:textId="77777777" w:rsidR="000A7291" w:rsidRDefault="00000000">
      <w:pPr>
        <w:pStyle w:val="Heading2"/>
      </w:pPr>
      <w:r>
        <w:t>3.5 Conversation Memory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D25F5" w:rsidRPr="00DD25F5" w14:paraId="19D4D9D0" w14:textId="77777777" w:rsidTr="00DD25F5">
        <w:tc>
          <w:tcPr>
            <w:tcW w:w="9360" w:type="dxa"/>
            <w:tcBorders>
              <w:top w:val="single" w:sz="1" w:space="0" w:color="2563EB"/>
              <w:left w:val="single" w:sz="12" w:space="0" w:color="2563EB"/>
              <w:bottom w:val="single" w:sz="1" w:space="0" w:color="2563EB"/>
              <w:right w:val="single" w:sz="1" w:space="0" w:color="2563EB"/>
            </w:tcBorders>
            <w:shd w:val="clear" w:color="auto" w:fill="DAE9F7" w:themeFill="text2" w:themeFillTint="1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350B24C" w14:textId="77777777" w:rsidR="000A7291" w:rsidRPr="00DD25F5" w:rsidRDefault="00000000">
            <w:pPr>
              <w:rPr>
                <w:color w:val="156082" w:themeColor="accent1"/>
              </w:rPr>
            </w:pPr>
            <w:r w:rsidRPr="00DD25F5">
              <w:rPr>
                <w:color w:val="156082" w:themeColor="accent1"/>
                <w:sz w:val="20"/>
                <w:szCs w:val="20"/>
              </w:rPr>
              <w:t xml:space="preserve">Decision: </w:t>
            </w:r>
            <w:r w:rsidR="00CB787B">
              <w:rPr>
                <w:color w:val="156082" w:themeColor="accent1"/>
                <w:sz w:val="20"/>
                <w:szCs w:val="20"/>
              </w:rPr>
              <w:t>Lang Chain</w:t>
            </w:r>
            <w:r w:rsidRPr="00DD25F5">
              <w:rPr>
                <w:color w:val="156082" w:themeColor="accent1"/>
                <w:sz w:val="20"/>
                <w:szCs w:val="20"/>
              </w:rPr>
              <w:t xml:space="preserve"> Message History with Manual Management</w:t>
            </w:r>
          </w:p>
        </w:tc>
      </w:tr>
    </w:tbl>
    <w:p w14:paraId="15B4CFFD" w14:textId="77777777" w:rsidR="000A7291" w:rsidRDefault="000A7291">
      <w:pPr>
        <w:spacing w:after="120"/>
      </w:pPr>
    </w:p>
    <w:p w14:paraId="549BE511" w14:textId="77777777" w:rsidR="000A7291" w:rsidRDefault="00000000">
      <w:pPr>
        <w:pStyle w:val="ListParagraph"/>
        <w:numPr>
          <w:ilvl w:val="0"/>
          <w:numId w:val="2"/>
        </w:numPr>
        <w:spacing w:before="40" w:after="40"/>
      </w:pPr>
      <w:r>
        <w:t>Simplicity: Direct control over history management</w:t>
      </w:r>
    </w:p>
    <w:p w14:paraId="7BAF93F0" w14:textId="77777777" w:rsidR="000A7291" w:rsidRDefault="00000000">
      <w:pPr>
        <w:pStyle w:val="ListParagraph"/>
        <w:numPr>
          <w:ilvl w:val="0"/>
          <w:numId w:val="2"/>
        </w:numPr>
        <w:spacing w:before="40" w:after="40"/>
      </w:pPr>
      <w:r>
        <w:t>Flexibility: Custom logic for context windowing</w:t>
      </w:r>
    </w:p>
    <w:p w14:paraId="19CB6B6E" w14:textId="77777777" w:rsidR="000A7291" w:rsidRDefault="00000000">
      <w:pPr>
        <w:pStyle w:val="ListParagraph"/>
        <w:numPr>
          <w:ilvl w:val="0"/>
          <w:numId w:val="2"/>
        </w:numPr>
        <w:spacing w:before="40" w:after="40"/>
      </w:pPr>
      <w:r>
        <w:t>Transparency: Clear visibility into conversation state</w:t>
      </w:r>
    </w:p>
    <w:p w14:paraId="2BE51D93" w14:textId="77777777" w:rsidR="000A7291" w:rsidRDefault="00CB787B">
      <w:pPr>
        <w:pStyle w:val="ListParagraph"/>
        <w:numPr>
          <w:ilvl w:val="0"/>
          <w:numId w:val="2"/>
        </w:numPr>
        <w:spacing w:before="40" w:after="40"/>
      </w:pPr>
      <w:r>
        <w:t>Lang Chain Native: Uses HumanMessage and AIMessage objects</w:t>
      </w:r>
    </w:p>
    <w:p w14:paraId="0FAC563D" w14:textId="77777777" w:rsidR="000A7291" w:rsidRDefault="000A7291">
      <w:pPr>
        <w:spacing w:after="120"/>
      </w:pPr>
    </w:p>
    <w:p w14:paraId="617520B9" w14:textId="77777777" w:rsidR="000A7291" w:rsidRDefault="00000000">
      <w:pPr>
        <w:pStyle w:val="Heading2"/>
      </w:pPr>
      <w:r>
        <w:t>3.6 LLM Selection</w:t>
      </w:r>
    </w:p>
    <w:p w14:paraId="65754CBF" w14:textId="77777777" w:rsidR="000A7291" w:rsidRDefault="000A729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60"/>
        <w:gridCol w:w="3600"/>
      </w:tblGrid>
      <w:tr w:rsidR="000A7291" w14:paraId="058D5F10" w14:textId="77777777">
        <w:trPr>
          <w:tblHeader/>
        </w:trPr>
        <w:tc>
          <w:tcPr>
            <w:tcW w:w="2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E18AC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3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55DCC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C1061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0A7291" w14:paraId="7775E3A0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4AC07" w14:textId="77777777" w:rsidR="000A7291" w:rsidRDefault="00000000">
            <w:r>
              <w:rPr>
                <w:sz w:val="20"/>
                <w:szCs w:val="20"/>
              </w:rPr>
              <w:t>Model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83965" w14:textId="77777777" w:rsidR="000A7291" w:rsidRDefault="00000000">
            <w:r>
              <w:rPr>
                <w:sz w:val="20"/>
                <w:szCs w:val="20"/>
              </w:rPr>
              <w:t>llama-3.3-70b-versatile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EC203" w14:textId="77777777" w:rsidR="000A7291" w:rsidRDefault="00000000">
            <w:r>
              <w:rPr>
                <w:sz w:val="20"/>
                <w:szCs w:val="20"/>
              </w:rPr>
              <w:t>70B parameters for strong reasoning</w:t>
            </w:r>
          </w:p>
        </w:tc>
      </w:tr>
      <w:tr w:rsidR="000A7291" w14:paraId="082E24B9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A589B" w14:textId="77777777" w:rsidR="000A7291" w:rsidRDefault="00000000">
            <w:r>
              <w:rPr>
                <w:sz w:val="20"/>
                <w:szCs w:val="20"/>
              </w:rPr>
              <w:t>Provider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5DFF1" w14:textId="77777777" w:rsidR="000A7291" w:rsidRDefault="00000000">
            <w:r>
              <w:rPr>
                <w:sz w:val="20"/>
                <w:szCs w:val="20"/>
              </w:rPr>
              <w:t>Groq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EBC8" w14:textId="77777777" w:rsidR="000A7291" w:rsidRDefault="00000000">
            <w:r>
              <w:rPr>
                <w:sz w:val="20"/>
                <w:szCs w:val="20"/>
              </w:rPr>
              <w:t>LPU hardware for extremely fast inference</w:t>
            </w:r>
          </w:p>
        </w:tc>
      </w:tr>
      <w:tr w:rsidR="000A7291" w14:paraId="12DE67F1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38CE5" w14:textId="77777777" w:rsidR="000A7291" w:rsidRDefault="00000000">
            <w:r>
              <w:rPr>
                <w:sz w:val="20"/>
                <w:szCs w:val="20"/>
              </w:rPr>
              <w:t>Temperature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162A" w14:textId="77777777" w:rsidR="000A7291" w:rsidRDefault="00000000">
            <w:r>
              <w:rPr>
                <w:sz w:val="20"/>
                <w:szCs w:val="20"/>
              </w:rPr>
              <w:t>0.3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C3588" w14:textId="77777777" w:rsidR="000A7291" w:rsidRDefault="00000000">
            <w:r>
              <w:rPr>
                <w:sz w:val="20"/>
                <w:szCs w:val="20"/>
              </w:rPr>
              <w:t>Low variance for factual policy answers</w:t>
            </w:r>
          </w:p>
        </w:tc>
      </w:tr>
      <w:tr w:rsidR="000A7291" w14:paraId="17111A23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6519A" w14:textId="77777777" w:rsidR="000A7291" w:rsidRDefault="00000000">
            <w:r>
              <w:rPr>
                <w:sz w:val="20"/>
                <w:szCs w:val="20"/>
              </w:rPr>
              <w:t>Max Tokens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584F9" w14:textId="77777777" w:rsidR="000A7291" w:rsidRDefault="00000000">
            <w:r>
              <w:rPr>
                <w:sz w:val="20"/>
                <w:szCs w:val="20"/>
              </w:rPr>
              <w:t>2048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AF9E1" w14:textId="77777777" w:rsidR="000A7291" w:rsidRDefault="00000000">
            <w:r>
              <w:rPr>
                <w:sz w:val="20"/>
                <w:szCs w:val="20"/>
              </w:rPr>
              <w:t>Sufficient for detailed policy explanations</w:t>
            </w:r>
          </w:p>
        </w:tc>
      </w:tr>
      <w:tr w:rsidR="000A7291" w14:paraId="0D5BCCD6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46BB0" w14:textId="77777777" w:rsidR="000A7291" w:rsidRDefault="00000000">
            <w:r>
              <w:rPr>
                <w:sz w:val="20"/>
                <w:szCs w:val="20"/>
              </w:rPr>
              <w:t>Cost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3F08A" w14:textId="77777777" w:rsidR="000A7291" w:rsidRDefault="00000000">
            <w:r>
              <w:rPr>
                <w:sz w:val="20"/>
                <w:szCs w:val="20"/>
              </w:rPr>
              <w:t>Free tier available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FC16A" w14:textId="77777777" w:rsidR="000A7291" w:rsidRDefault="00000000">
            <w:r>
              <w:rPr>
                <w:sz w:val="20"/>
                <w:szCs w:val="20"/>
              </w:rPr>
              <w:t>Accessible for development and testing</w:t>
            </w:r>
          </w:p>
        </w:tc>
      </w:tr>
    </w:tbl>
    <w:p w14:paraId="15CDF29B" w14:textId="77777777" w:rsidR="000A7291" w:rsidRDefault="00000000">
      <w:r>
        <w:br w:type="page"/>
      </w:r>
    </w:p>
    <w:p w14:paraId="18E0D504" w14:textId="77777777" w:rsidR="000A7291" w:rsidRDefault="00000000">
      <w:pPr>
        <w:pStyle w:val="Heading1"/>
      </w:pPr>
      <w:r>
        <w:lastRenderedPageBreak/>
        <w:t>4. End-to-End System Architecture</w:t>
      </w:r>
    </w:p>
    <w:p w14:paraId="0458B07B" w14:textId="77777777" w:rsidR="000A7291" w:rsidRDefault="00000000">
      <w:pPr>
        <w:pStyle w:val="Heading2"/>
      </w:pPr>
      <w:r>
        <w:t>4.1 System Flow</w:t>
      </w:r>
    </w:p>
    <w:p w14:paraId="597710BC" w14:textId="77777777" w:rsidR="000A7291" w:rsidRDefault="000A729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7291" w14:paraId="40D1AA8C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C9E306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USER INPUT</w:t>
            </w:r>
          </w:p>
          <w:p w14:paraId="27173825" w14:textId="77777777" w:rsidR="000A7291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Natural Language Question Received</w:t>
            </w:r>
          </w:p>
        </w:tc>
      </w:tr>
    </w:tbl>
    <w:p w14:paraId="4688A529" w14:textId="77777777" w:rsidR="000A7291" w:rsidRDefault="00000000">
      <w:pPr>
        <w:spacing w:before="40" w:after="40"/>
        <w:jc w:val="center"/>
      </w:pPr>
      <w:r>
        <w:rPr>
          <w:color w:val="64748B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7291" w14:paraId="1FF7DB51" w14:textId="77777777"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34E9BE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Question Reception</w:t>
            </w:r>
          </w:p>
        </w:tc>
      </w:tr>
    </w:tbl>
    <w:p w14:paraId="02A57C3D" w14:textId="77777777" w:rsidR="000A7291" w:rsidRDefault="00000000">
      <w:pPr>
        <w:spacing w:before="40" w:after="40"/>
        <w:jc w:val="center"/>
      </w:pPr>
      <w:r>
        <w:rPr>
          <w:color w:val="64748B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7291" w14:paraId="01B020FA" w14:textId="77777777"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9BD10E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Question Contextualization</w:t>
            </w:r>
          </w:p>
          <w:p w14:paraId="71AFD5F6" w14:textId="77777777" w:rsidR="000A7291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(if chat history exists — reformulated using LLM)</w:t>
            </w:r>
          </w:p>
        </w:tc>
      </w:tr>
    </w:tbl>
    <w:p w14:paraId="5CEDCBCB" w14:textId="77777777" w:rsidR="000A7291" w:rsidRDefault="00000000">
      <w:pPr>
        <w:spacing w:before="40" w:after="40"/>
        <w:jc w:val="center"/>
      </w:pPr>
      <w:r>
        <w:rPr>
          <w:color w:val="64748B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7291" w14:paraId="7EEA4B6F" w14:textId="77777777">
        <w:tc>
          <w:tcPr>
            <w:tcW w:w="93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B014B3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Document Retrieval</w:t>
            </w:r>
          </w:p>
          <w:p w14:paraId="6316DB5C" w14:textId="77777777" w:rsidR="000A7291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FAISS similarity search — Top 5 chunks returned</w:t>
            </w:r>
          </w:p>
        </w:tc>
      </w:tr>
    </w:tbl>
    <w:p w14:paraId="7D5CDA8E" w14:textId="77777777" w:rsidR="000A7291" w:rsidRDefault="00000000">
      <w:pPr>
        <w:spacing w:before="40" w:after="40"/>
        <w:jc w:val="center"/>
      </w:pPr>
      <w:r>
        <w:rPr>
          <w:color w:val="64748B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7291" w14:paraId="5CBDD853" w14:textId="77777777"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3975BD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Context Formatting</w:t>
            </w:r>
          </w:p>
          <w:p w14:paraId="2D66D31D" w14:textId="77777777" w:rsidR="000A7291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Combine retrieved docs with source metadata</w:t>
            </w:r>
          </w:p>
        </w:tc>
      </w:tr>
    </w:tbl>
    <w:p w14:paraId="7A20CB5B" w14:textId="77777777" w:rsidR="000A7291" w:rsidRDefault="00000000">
      <w:pPr>
        <w:spacing w:before="40" w:after="40"/>
        <w:jc w:val="center"/>
      </w:pPr>
      <w:r>
        <w:rPr>
          <w:color w:val="64748B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7291" w14:paraId="38FF7EC7" w14:textId="77777777"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264EC7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Answer Generation</w:t>
            </w:r>
          </w:p>
          <w:p w14:paraId="73A917B5" w14:textId="77777777" w:rsidR="000A7291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ChatGroq LLM — constructs answer from context + question</w:t>
            </w:r>
          </w:p>
        </w:tc>
      </w:tr>
    </w:tbl>
    <w:p w14:paraId="3CAF7415" w14:textId="77777777" w:rsidR="000A7291" w:rsidRDefault="00000000">
      <w:pPr>
        <w:spacing w:before="40" w:after="40"/>
        <w:jc w:val="center"/>
      </w:pPr>
      <w:r>
        <w:rPr>
          <w:color w:val="64748B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7291" w14:paraId="168B2B8A" w14:textId="77777777">
        <w:tc>
          <w:tcPr>
            <w:tcW w:w="93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D9770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0510A9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Response Formatting</w:t>
            </w:r>
          </w:p>
          <w:p w14:paraId="075D04BB" w14:textId="77777777" w:rsidR="000A7291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Answer formatted with inline source citations</w:t>
            </w:r>
          </w:p>
        </w:tc>
      </w:tr>
    </w:tbl>
    <w:p w14:paraId="74120A0C" w14:textId="77777777" w:rsidR="000A7291" w:rsidRDefault="00000000">
      <w:pPr>
        <w:spacing w:before="40" w:after="40"/>
        <w:jc w:val="center"/>
      </w:pPr>
      <w:r>
        <w:rPr>
          <w:color w:val="64748B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7291" w14:paraId="1B249846" w14:textId="77777777">
        <w:tc>
          <w:tcPr>
            <w:tcW w:w="936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  <w:shd w:val="clear" w:color="auto" w:fill="64748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18620C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History Update</w:t>
            </w:r>
          </w:p>
          <w:p w14:paraId="09765196" w14:textId="77777777" w:rsidR="000A7291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HumanMessage + AIMessage appended to chat_history list</w:t>
            </w:r>
          </w:p>
        </w:tc>
      </w:tr>
    </w:tbl>
    <w:p w14:paraId="65F2726B" w14:textId="77777777" w:rsidR="000A7291" w:rsidRDefault="00000000">
      <w:pPr>
        <w:spacing w:before="40" w:after="40"/>
        <w:jc w:val="center"/>
      </w:pPr>
      <w:r>
        <w:rPr>
          <w:color w:val="64748B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7291" w14:paraId="2FF251E2" w14:textId="77777777">
        <w:tc>
          <w:tcPr>
            <w:tcW w:w="93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1C6D88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Display to User</w:t>
            </w:r>
          </w:p>
          <w:p w14:paraId="5AA2BB25" w14:textId="77777777" w:rsidR="000A7291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Final formatted response rendered in chat interface</w:t>
            </w:r>
          </w:p>
        </w:tc>
      </w:tr>
    </w:tbl>
    <w:p w14:paraId="7E3C23F7" w14:textId="77777777" w:rsidR="000A7291" w:rsidRDefault="000A7291">
      <w:pPr>
        <w:spacing w:after="240"/>
      </w:pPr>
    </w:p>
    <w:p w14:paraId="643CA4E7" w14:textId="77777777" w:rsidR="000A7291" w:rsidRDefault="00000000">
      <w:pPr>
        <w:pStyle w:val="Heading2"/>
      </w:pPr>
      <w:r>
        <w:t>4.2 Data Persistence</w:t>
      </w:r>
    </w:p>
    <w:p w14:paraId="058F1A99" w14:textId="77777777" w:rsidR="000A7291" w:rsidRDefault="000A729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400"/>
        <w:gridCol w:w="2760"/>
      </w:tblGrid>
      <w:tr w:rsidR="000A7291" w14:paraId="4E600F15" w14:textId="77777777">
        <w:trPr>
          <w:tblHeader/>
        </w:trPr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C098A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Storage Type</w:t>
            </w:r>
          </w:p>
        </w:tc>
        <w:tc>
          <w:tcPr>
            <w:tcW w:w="2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6E88C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40E8A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Files</w:t>
            </w:r>
          </w:p>
        </w:tc>
        <w:tc>
          <w:tcPr>
            <w:tcW w:w="27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E8924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</w:tr>
      <w:tr w:rsidR="000A7291" w14:paraId="6761FA7E" w14:textId="77777777"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F6CC6" w14:textId="77777777" w:rsidR="000A7291" w:rsidRDefault="00000000">
            <w:r>
              <w:rPr>
                <w:sz w:val="20"/>
                <w:szCs w:val="20"/>
              </w:rPr>
              <w:t>Vector Store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CC117" w14:textId="77777777" w:rsidR="000A7291" w:rsidRDefault="00000000">
            <w:r>
              <w:rPr>
                <w:sz w:val="20"/>
                <w:szCs w:val="20"/>
              </w:rPr>
              <w:t>/path/to/faiss_index/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89568" w14:textId="77777777" w:rsidR="000A7291" w:rsidRDefault="00000000">
            <w:r>
              <w:rPr>
                <w:sz w:val="20"/>
                <w:szCs w:val="20"/>
              </w:rPr>
              <w:t>index.faiss, index.pkl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8689D" w14:textId="77777777" w:rsidR="000A7291" w:rsidRDefault="00000000">
            <w:r>
              <w:rPr>
                <w:sz w:val="20"/>
                <w:szCs w:val="20"/>
              </w:rPr>
              <w:t>save_local() / load_local()</w:t>
            </w:r>
          </w:p>
        </w:tc>
      </w:tr>
      <w:tr w:rsidR="000A7291" w14:paraId="423C854B" w14:textId="77777777"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39B1A" w14:textId="77777777" w:rsidR="000A7291" w:rsidRDefault="00000000">
            <w:r>
              <w:rPr>
                <w:sz w:val="20"/>
                <w:szCs w:val="20"/>
              </w:rPr>
              <w:t>Chat History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1FA6E" w14:textId="77777777" w:rsidR="000A7291" w:rsidRDefault="00000000">
            <w:r>
              <w:rPr>
                <w:sz w:val="20"/>
                <w:szCs w:val="20"/>
              </w:rPr>
              <w:t>In-memory (Python list)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11A77" w14:textId="77777777" w:rsidR="000A7291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10C2B" w14:textId="77777777" w:rsidR="000A7291" w:rsidRDefault="00000000">
            <w:r>
              <w:rPr>
                <w:sz w:val="20"/>
                <w:szCs w:val="20"/>
              </w:rPr>
              <w:t>Appended per turn, manual reset</w:t>
            </w:r>
          </w:p>
        </w:tc>
      </w:tr>
      <w:tr w:rsidR="000A7291" w14:paraId="0C8A77EA" w14:textId="77777777"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26683" w14:textId="77777777" w:rsidR="000A7291" w:rsidRDefault="00000000">
            <w:r>
              <w:rPr>
                <w:sz w:val="20"/>
                <w:szCs w:val="20"/>
              </w:rPr>
              <w:lastRenderedPageBreak/>
              <w:t>Conversation Log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38861" w14:textId="77777777" w:rsidR="000A7291" w:rsidRDefault="00000000">
            <w:r>
              <w:rPr>
                <w:sz w:val="20"/>
                <w:szCs w:val="20"/>
              </w:rPr>
              <w:t>In-memory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3D472" w14:textId="77777777" w:rsidR="000A7291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9DFC7" w14:textId="77777777" w:rsidR="000A7291" w:rsidRDefault="00000000">
            <w:r>
              <w:rPr>
                <w:sz w:val="20"/>
                <w:szCs w:val="20"/>
              </w:rPr>
              <w:t>Displayed on session exit</w:t>
            </w:r>
          </w:p>
        </w:tc>
      </w:tr>
    </w:tbl>
    <w:p w14:paraId="3726FC56" w14:textId="77777777" w:rsidR="000A7291" w:rsidRDefault="00000000">
      <w:r>
        <w:br w:type="page"/>
      </w:r>
    </w:p>
    <w:p w14:paraId="6DAB4F26" w14:textId="77777777" w:rsidR="000A7291" w:rsidRDefault="00000000">
      <w:pPr>
        <w:pStyle w:val="Heading1"/>
      </w:pPr>
      <w:r>
        <w:lastRenderedPageBreak/>
        <w:t>5. Flow Diagram</w:t>
      </w:r>
    </w:p>
    <w:p w14:paraId="600851D3" w14:textId="77777777" w:rsidR="000A7291" w:rsidRPr="00DD25F5" w:rsidRDefault="00000000">
      <w:pPr>
        <w:pStyle w:val="Heading2"/>
        <w:rPr>
          <w:color w:val="156082" w:themeColor="accent1"/>
        </w:rPr>
      </w:pPr>
      <w:r>
        <w:t>5.1 Document Processing Flow</w:t>
      </w:r>
    </w:p>
    <w:p w14:paraId="3A37F095" w14:textId="77777777" w:rsidR="000A7291" w:rsidRPr="00DD25F5" w:rsidRDefault="000A7291">
      <w:pPr>
        <w:spacing w:after="120"/>
        <w:rPr>
          <w:color w:val="156082" w:themeColor="accen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AE9F7" w:themeFill="text2" w:themeFillTint="1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D25F5" w:rsidRPr="00DD25F5" w14:paraId="1B878513" w14:textId="77777777" w:rsidTr="00DD25F5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DAE9F7" w:themeFill="text2" w:themeFillTint="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15514F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b/>
                <w:bCs/>
                <w:color w:val="156082" w:themeColor="accent1"/>
              </w:rPr>
              <w:t>PDF Files</w:t>
            </w:r>
          </w:p>
          <w:p w14:paraId="3FDCFA9F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color w:val="156082" w:themeColor="accent1"/>
                <w:sz w:val="18"/>
                <w:szCs w:val="18"/>
              </w:rPr>
              <w:t>Raw source documents on disk</w:t>
            </w:r>
          </w:p>
        </w:tc>
      </w:tr>
    </w:tbl>
    <w:p w14:paraId="3908DF2D" w14:textId="77777777" w:rsidR="000A7291" w:rsidRPr="00DD25F5" w:rsidRDefault="00000000">
      <w:pPr>
        <w:spacing w:before="40" w:after="40"/>
        <w:jc w:val="center"/>
        <w:rPr>
          <w:color w:val="156082" w:themeColor="accent1"/>
        </w:rPr>
      </w:pPr>
      <w:r w:rsidRPr="00DD25F5">
        <w:rPr>
          <w:color w:val="156082" w:themeColor="accent1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D25F5" w:rsidRPr="00DD25F5" w14:paraId="3267DB5D" w14:textId="77777777" w:rsidTr="00DD25F5"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AE9F7" w:themeFill="text2" w:themeFillTint="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66A0CF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b/>
                <w:bCs/>
                <w:color w:val="156082" w:themeColor="accent1"/>
              </w:rPr>
              <w:t>DirectoryLoader</w:t>
            </w:r>
          </w:p>
          <w:p w14:paraId="1033E86A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color w:val="156082" w:themeColor="accent1"/>
                <w:sz w:val="18"/>
                <w:szCs w:val="18"/>
              </w:rPr>
              <w:t>Loads all .pdf files from directory using PyPDFLoader</w:t>
            </w:r>
          </w:p>
        </w:tc>
      </w:tr>
    </w:tbl>
    <w:p w14:paraId="555742BF" w14:textId="77777777" w:rsidR="000A7291" w:rsidRPr="00DD25F5" w:rsidRDefault="00000000">
      <w:pPr>
        <w:spacing w:before="40" w:after="40"/>
        <w:jc w:val="center"/>
        <w:rPr>
          <w:color w:val="156082" w:themeColor="accent1"/>
        </w:rPr>
      </w:pPr>
      <w:r w:rsidRPr="00DD25F5">
        <w:rPr>
          <w:color w:val="156082" w:themeColor="accent1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D25F5" w:rsidRPr="00DD25F5" w14:paraId="06F37B85" w14:textId="77777777" w:rsidTr="00DD25F5">
        <w:tc>
          <w:tcPr>
            <w:tcW w:w="936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  <w:shd w:val="clear" w:color="auto" w:fill="DAE9F7" w:themeFill="text2" w:themeFillTint="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A86990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b/>
                <w:bCs/>
                <w:color w:val="156082" w:themeColor="accent1"/>
              </w:rPr>
              <w:t>Raw PDF Pages</w:t>
            </w:r>
          </w:p>
          <w:p w14:paraId="4AE67A6D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color w:val="156082" w:themeColor="accent1"/>
                <w:sz w:val="18"/>
                <w:szCs w:val="18"/>
              </w:rPr>
              <w:t>Unstructured text per page with metadata (source, page number)</w:t>
            </w:r>
          </w:p>
        </w:tc>
      </w:tr>
    </w:tbl>
    <w:p w14:paraId="45D66193" w14:textId="77777777" w:rsidR="000A7291" w:rsidRPr="00DD25F5" w:rsidRDefault="00000000">
      <w:pPr>
        <w:spacing w:before="40" w:after="40"/>
        <w:jc w:val="center"/>
        <w:rPr>
          <w:color w:val="156082" w:themeColor="accent1"/>
        </w:rPr>
      </w:pPr>
      <w:r w:rsidRPr="00DD25F5">
        <w:rPr>
          <w:color w:val="156082" w:themeColor="accent1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D25F5" w:rsidRPr="00DD25F5" w14:paraId="209294FD" w14:textId="77777777" w:rsidTr="00DD25F5"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DAE9F7" w:themeFill="text2" w:themeFillTint="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6A3073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b/>
                <w:bCs/>
                <w:color w:val="156082" w:themeColor="accent1"/>
              </w:rPr>
              <w:t>RecursiveCharacterTextSplitter</w:t>
            </w:r>
          </w:p>
          <w:p w14:paraId="20D182C5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color w:val="156082" w:themeColor="accent1"/>
                <w:sz w:val="18"/>
                <w:szCs w:val="18"/>
              </w:rPr>
              <w:t>Chunk Size: 1000 chars  |  Overlap: 200 chars  |  Separators: paragraph, newline, sentence, word</w:t>
            </w:r>
          </w:p>
        </w:tc>
      </w:tr>
    </w:tbl>
    <w:p w14:paraId="326A6416" w14:textId="77777777" w:rsidR="000A7291" w:rsidRPr="00DD25F5" w:rsidRDefault="00000000">
      <w:pPr>
        <w:spacing w:before="40" w:after="40"/>
        <w:jc w:val="center"/>
        <w:rPr>
          <w:color w:val="156082" w:themeColor="accent1"/>
        </w:rPr>
      </w:pPr>
      <w:r w:rsidRPr="00DD25F5">
        <w:rPr>
          <w:color w:val="156082" w:themeColor="accent1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D25F5" w:rsidRPr="00DD25F5" w14:paraId="4DAAC1D5" w14:textId="77777777" w:rsidTr="00DD25F5">
        <w:tc>
          <w:tcPr>
            <w:tcW w:w="93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DAE9F7" w:themeFill="text2" w:themeFillTint="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8E5FFB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b/>
                <w:bCs/>
                <w:color w:val="156082" w:themeColor="accent1"/>
              </w:rPr>
              <w:t>Text Chunks</w:t>
            </w:r>
          </w:p>
          <w:p w14:paraId="0F04FEAC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color w:val="156082" w:themeColor="accent1"/>
                <w:sz w:val="18"/>
                <w:szCs w:val="18"/>
              </w:rPr>
              <w:t>Structured chunks preserving semantic boundaries</w:t>
            </w:r>
          </w:p>
        </w:tc>
      </w:tr>
    </w:tbl>
    <w:p w14:paraId="2ADAEECF" w14:textId="77777777" w:rsidR="000A7291" w:rsidRPr="00DD25F5" w:rsidRDefault="00000000">
      <w:pPr>
        <w:spacing w:before="40" w:after="40"/>
        <w:jc w:val="center"/>
        <w:rPr>
          <w:color w:val="156082" w:themeColor="accent1"/>
        </w:rPr>
      </w:pPr>
      <w:r w:rsidRPr="00DD25F5">
        <w:rPr>
          <w:color w:val="156082" w:themeColor="accent1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D25F5" w:rsidRPr="00DD25F5" w14:paraId="6B6C08C2" w14:textId="77777777" w:rsidTr="00DD25F5"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DAE9F7" w:themeFill="text2" w:themeFillTint="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083A4A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b/>
                <w:bCs/>
                <w:color w:val="156082" w:themeColor="accent1"/>
              </w:rPr>
              <w:t>HuggingFaceEmbeddings</w:t>
            </w:r>
          </w:p>
          <w:p w14:paraId="52B10079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color w:val="156082" w:themeColor="accent1"/>
                <w:sz w:val="18"/>
                <w:szCs w:val="18"/>
              </w:rPr>
              <w:t>model: multi-qa-mpnet-base-dot-v1  |  Output: 768-dimensional vectors</w:t>
            </w:r>
          </w:p>
        </w:tc>
      </w:tr>
    </w:tbl>
    <w:p w14:paraId="2A98DC69" w14:textId="77777777" w:rsidR="000A7291" w:rsidRPr="00DD25F5" w:rsidRDefault="00000000">
      <w:pPr>
        <w:spacing w:before="40" w:after="40"/>
        <w:jc w:val="center"/>
        <w:rPr>
          <w:color w:val="156082" w:themeColor="accent1"/>
        </w:rPr>
      </w:pPr>
      <w:r w:rsidRPr="00DD25F5">
        <w:rPr>
          <w:color w:val="156082" w:themeColor="accent1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D25F5" w:rsidRPr="00DD25F5" w14:paraId="2E43E8F9" w14:textId="77777777" w:rsidTr="00DD25F5"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AE9F7" w:themeFill="text2" w:themeFillTint="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4C6B35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b/>
                <w:bCs/>
                <w:color w:val="156082" w:themeColor="accent1"/>
              </w:rPr>
              <w:t>Vector Embeddings</w:t>
            </w:r>
          </w:p>
          <w:p w14:paraId="1FB99989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color w:val="156082" w:themeColor="accent1"/>
                <w:sz w:val="18"/>
                <w:szCs w:val="18"/>
              </w:rPr>
              <w:t>768-dim dense vectors normalized for cosine similarity</w:t>
            </w:r>
          </w:p>
        </w:tc>
      </w:tr>
    </w:tbl>
    <w:p w14:paraId="7E4D67E1" w14:textId="77777777" w:rsidR="000A7291" w:rsidRPr="00DD25F5" w:rsidRDefault="00000000">
      <w:pPr>
        <w:spacing w:before="40" w:after="40"/>
        <w:jc w:val="center"/>
        <w:rPr>
          <w:color w:val="156082" w:themeColor="accent1"/>
        </w:rPr>
      </w:pPr>
      <w:r w:rsidRPr="00DD25F5">
        <w:rPr>
          <w:color w:val="156082" w:themeColor="accent1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D25F5" w:rsidRPr="00DD25F5" w14:paraId="49332AD8" w14:textId="77777777" w:rsidTr="00DD25F5">
        <w:tc>
          <w:tcPr>
            <w:tcW w:w="93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DAE9F7" w:themeFill="text2" w:themeFillTint="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971141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b/>
                <w:bCs/>
                <w:color w:val="156082" w:themeColor="accent1"/>
              </w:rPr>
              <w:t>FAISS.from_documents()</w:t>
            </w:r>
          </w:p>
          <w:p w14:paraId="107DE7D2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color w:val="156082" w:themeColor="accent1"/>
                <w:sz w:val="18"/>
                <w:szCs w:val="18"/>
              </w:rPr>
              <w:t>Builds FAISS index from all embeddings</w:t>
            </w:r>
          </w:p>
        </w:tc>
      </w:tr>
    </w:tbl>
    <w:p w14:paraId="4AFF8C37" w14:textId="77777777" w:rsidR="000A7291" w:rsidRPr="00DD25F5" w:rsidRDefault="00000000">
      <w:pPr>
        <w:spacing w:before="40" w:after="40"/>
        <w:jc w:val="center"/>
        <w:rPr>
          <w:color w:val="156082" w:themeColor="accent1"/>
        </w:rPr>
      </w:pPr>
      <w:r w:rsidRPr="00DD25F5">
        <w:rPr>
          <w:color w:val="156082" w:themeColor="accent1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D25F5" w:rsidRPr="00DD25F5" w14:paraId="7C14379A" w14:textId="77777777" w:rsidTr="00DD25F5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DAE9F7" w:themeFill="text2" w:themeFillTint="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B2FB76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b/>
                <w:bCs/>
                <w:color w:val="156082" w:themeColor="accent1"/>
              </w:rPr>
              <w:t>FAISS Vector Store</w:t>
            </w:r>
          </w:p>
          <w:p w14:paraId="1565C3C6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color w:val="156082" w:themeColor="accent1"/>
                <w:sz w:val="18"/>
                <w:szCs w:val="18"/>
              </w:rPr>
              <w:t>Persisted to disk as index.faiss + index.pkl</w:t>
            </w:r>
          </w:p>
        </w:tc>
      </w:tr>
    </w:tbl>
    <w:p w14:paraId="2EA60363" w14:textId="77777777" w:rsidR="000A7291" w:rsidRPr="00DD25F5" w:rsidRDefault="000A7291">
      <w:pPr>
        <w:spacing w:after="240"/>
        <w:rPr>
          <w:color w:val="156082" w:themeColor="accent1"/>
        </w:rPr>
      </w:pPr>
    </w:p>
    <w:p w14:paraId="31DCAAC8" w14:textId="77777777" w:rsidR="000A7291" w:rsidRDefault="00000000">
      <w:pPr>
        <w:pStyle w:val="Heading2"/>
      </w:pPr>
      <w:r>
        <w:t>5.2 Query Processing Flow</w:t>
      </w:r>
    </w:p>
    <w:p w14:paraId="79908EDF" w14:textId="77777777" w:rsidR="000A7291" w:rsidRDefault="000A729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7291" w14:paraId="0B57BABF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C60782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User Question</w:t>
            </w:r>
          </w:p>
          <w:p w14:paraId="7D1AE1DC" w14:textId="77777777" w:rsidR="000A7291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Natural language input from chat interface</w:t>
            </w:r>
          </w:p>
        </w:tc>
      </w:tr>
    </w:tbl>
    <w:p w14:paraId="3FA3F499" w14:textId="77777777" w:rsidR="000A7291" w:rsidRDefault="00000000">
      <w:pPr>
        <w:spacing w:before="40" w:after="40"/>
        <w:jc w:val="center"/>
      </w:pPr>
      <w:r>
        <w:rPr>
          <w:color w:val="64748B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D25F5" w:rsidRPr="00DD25F5" w14:paraId="51EE267F" w14:textId="77777777" w:rsidTr="00DD25F5">
        <w:trPr>
          <w:tblHeader/>
        </w:trPr>
        <w:tc>
          <w:tcPr>
            <w:tcW w:w="4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B68CD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b/>
                <w:bCs/>
                <w:color w:val="156082" w:themeColor="accent1"/>
                <w:sz w:val="20"/>
                <w:szCs w:val="20"/>
              </w:rPr>
              <w:lastRenderedPageBreak/>
              <w:t>Condition</w:t>
            </w:r>
          </w:p>
        </w:tc>
        <w:tc>
          <w:tcPr>
            <w:tcW w:w="4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0446F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b/>
                <w:bCs/>
                <w:color w:val="156082" w:themeColor="accent1"/>
                <w:sz w:val="20"/>
                <w:szCs w:val="20"/>
              </w:rPr>
              <w:t>Action</w:t>
            </w:r>
          </w:p>
        </w:tc>
      </w:tr>
      <w:tr w:rsidR="00DD25F5" w:rsidRPr="00DD25F5" w14:paraId="069E9244" w14:textId="77777777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7BD9D" w14:textId="77777777" w:rsidR="000A7291" w:rsidRPr="00DD25F5" w:rsidRDefault="00000000">
            <w:pPr>
              <w:rPr>
                <w:color w:val="156082" w:themeColor="accent1"/>
              </w:rPr>
            </w:pPr>
            <w:r w:rsidRPr="00DD25F5">
              <w:rPr>
                <w:color w:val="156082" w:themeColor="accent1"/>
                <w:sz w:val="20"/>
                <w:szCs w:val="20"/>
              </w:rPr>
              <w:t>Chat history EXISTS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203F5" w14:textId="77777777" w:rsidR="000A7291" w:rsidRPr="00DD25F5" w:rsidRDefault="00000000">
            <w:pPr>
              <w:rPr>
                <w:color w:val="156082" w:themeColor="accent1"/>
              </w:rPr>
            </w:pPr>
            <w:r w:rsidRPr="00DD25F5">
              <w:rPr>
                <w:color w:val="156082" w:themeColor="accent1"/>
                <w:sz w:val="20"/>
                <w:szCs w:val="20"/>
              </w:rPr>
              <w:t>Contextualize query using LLM to resolve pronouns and references</w:t>
            </w:r>
          </w:p>
        </w:tc>
      </w:tr>
      <w:tr w:rsidR="00DD25F5" w:rsidRPr="00DD25F5" w14:paraId="2B95086C" w14:textId="77777777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E0064" w14:textId="77777777" w:rsidR="000A7291" w:rsidRPr="00DD25F5" w:rsidRDefault="00000000">
            <w:pPr>
              <w:rPr>
                <w:color w:val="156082" w:themeColor="accent1"/>
              </w:rPr>
            </w:pPr>
            <w:r w:rsidRPr="00DD25F5">
              <w:rPr>
                <w:color w:val="156082" w:themeColor="accent1"/>
                <w:sz w:val="20"/>
                <w:szCs w:val="20"/>
              </w:rPr>
              <w:t>No chat history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1ACF6" w14:textId="77777777" w:rsidR="000A7291" w:rsidRPr="00DD25F5" w:rsidRDefault="00000000">
            <w:pPr>
              <w:rPr>
                <w:color w:val="156082" w:themeColor="accent1"/>
              </w:rPr>
            </w:pPr>
            <w:r w:rsidRPr="00DD25F5">
              <w:rPr>
                <w:color w:val="156082" w:themeColor="accent1"/>
                <w:sz w:val="20"/>
                <w:szCs w:val="20"/>
              </w:rPr>
              <w:t>Use original question as-is for retrieval</w:t>
            </w:r>
          </w:p>
        </w:tc>
      </w:tr>
    </w:tbl>
    <w:p w14:paraId="0F70F3C6" w14:textId="77777777" w:rsidR="000A7291" w:rsidRPr="00DD25F5" w:rsidRDefault="00000000">
      <w:pPr>
        <w:spacing w:before="40" w:after="40"/>
        <w:jc w:val="center"/>
        <w:rPr>
          <w:color w:val="156082" w:themeColor="accent1"/>
        </w:rPr>
      </w:pPr>
      <w:r w:rsidRPr="00DD25F5">
        <w:rPr>
          <w:color w:val="156082" w:themeColor="accent1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D25F5" w:rsidRPr="00DD25F5" w14:paraId="6D1D1058" w14:textId="77777777" w:rsidTr="00DD25F5"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DAE9F7" w:themeFill="text2" w:themeFillTint="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44B2EA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b/>
                <w:bCs/>
                <w:color w:val="156082" w:themeColor="accent1"/>
              </w:rPr>
              <w:t>Embed Query</w:t>
            </w:r>
          </w:p>
          <w:p w14:paraId="1590BFDC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color w:val="156082" w:themeColor="accent1"/>
                <w:sz w:val="18"/>
                <w:szCs w:val="18"/>
              </w:rPr>
              <w:t>768-dimensional query vector generated</w:t>
            </w:r>
          </w:p>
        </w:tc>
      </w:tr>
    </w:tbl>
    <w:p w14:paraId="0F08ED5E" w14:textId="77777777" w:rsidR="000A7291" w:rsidRPr="00DD25F5" w:rsidRDefault="00000000">
      <w:pPr>
        <w:spacing w:before="40" w:after="40"/>
        <w:jc w:val="center"/>
        <w:rPr>
          <w:color w:val="156082" w:themeColor="accent1"/>
        </w:rPr>
      </w:pPr>
      <w:r w:rsidRPr="00DD25F5">
        <w:rPr>
          <w:color w:val="156082" w:themeColor="accent1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D25F5" w:rsidRPr="00DD25F5" w14:paraId="21EDF991" w14:textId="77777777" w:rsidTr="00DD25F5">
        <w:tc>
          <w:tcPr>
            <w:tcW w:w="93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DAE9F7" w:themeFill="text2" w:themeFillTint="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86EA1D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b/>
                <w:bCs/>
                <w:color w:val="156082" w:themeColor="accent1"/>
              </w:rPr>
              <w:t>FAISS Search</w:t>
            </w:r>
          </w:p>
          <w:p w14:paraId="26D058DE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color w:val="156082" w:themeColor="accent1"/>
                <w:sz w:val="18"/>
                <w:szCs w:val="18"/>
              </w:rPr>
              <w:t>Top 5 most similar chunks retrieved by cosine similarity</w:t>
            </w:r>
          </w:p>
        </w:tc>
      </w:tr>
    </w:tbl>
    <w:p w14:paraId="418BFD01" w14:textId="77777777" w:rsidR="000A7291" w:rsidRPr="00DD25F5" w:rsidRDefault="00000000">
      <w:pPr>
        <w:spacing w:before="40" w:after="40"/>
        <w:jc w:val="center"/>
        <w:rPr>
          <w:color w:val="156082" w:themeColor="accent1"/>
        </w:rPr>
      </w:pPr>
      <w:r w:rsidRPr="00DD25F5">
        <w:rPr>
          <w:color w:val="156082" w:themeColor="accent1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D25F5" w:rsidRPr="00DD25F5" w14:paraId="665C3950" w14:textId="77777777" w:rsidTr="00DD25F5"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AE9F7" w:themeFill="text2" w:themeFillTint="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75D439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b/>
                <w:bCs/>
                <w:color w:val="156082" w:themeColor="accent1"/>
              </w:rPr>
              <w:t>Retrieved Docs + Metadata</w:t>
            </w:r>
          </w:p>
          <w:p w14:paraId="6D5B65C5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color w:val="156082" w:themeColor="accent1"/>
                <w:sz w:val="18"/>
                <w:szCs w:val="18"/>
              </w:rPr>
              <w:t>Policy name, page number, chunk ID returned with each result</w:t>
            </w:r>
          </w:p>
        </w:tc>
      </w:tr>
    </w:tbl>
    <w:p w14:paraId="7B0FB0EA" w14:textId="77777777" w:rsidR="000A7291" w:rsidRPr="00DD25F5" w:rsidRDefault="00000000">
      <w:pPr>
        <w:spacing w:before="40" w:after="40"/>
        <w:jc w:val="center"/>
        <w:rPr>
          <w:color w:val="156082" w:themeColor="accent1"/>
        </w:rPr>
      </w:pPr>
      <w:r w:rsidRPr="00DD25F5">
        <w:rPr>
          <w:color w:val="156082" w:themeColor="accent1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D25F5" w:rsidRPr="00DD25F5" w14:paraId="636F3347" w14:textId="77777777" w:rsidTr="00DD25F5"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DAE9F7" w:themeFill="text2" w:themeFillTint="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02EEB4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b/>
                <w:bCs/>
                <w:color w:val="156082" w:themeColor="accent1"/>
              </w:rPr>
              <w:t>QA Prompt Construction</w:t>
            </w:r>
          </w:p>
          <w:p w14:paraId="1F8C463C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color w:val="156082" w:themeColor="accent1"/>
                <w:sz w:val="18"/>
                <w:szCs w:val="18"/>
              </w:rPr>
              <w:t>System prompt + context + conversation history + question assembled</w:t>
            </w:r>
          </w:p>
        </w:tc>
      </w:tr>
    </w:tbl>
    <w:p w14:paraId="3C0F0F92" w14:textId="77777777" w:rsidR="000A7291" w:rsidRPr="00DD25F5" w:rsidRDefault="00000000">
      <w:pPr>
        <w:spacing w:before="40" w:after="40"/>
        <w:jc w:val="center"/>
        <w:rPr>
          <w:color w:val="156082" w:themeColor="accent1"/>
        </w:rPr>
      </w:pPr>
      <w:r w:rsidRPr="00DD25F5">
        <w:rPr>
          <w:color w:val="156082" w:themeColor="accent1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D25F5" w:rsidRPr="00DD25F5" w14:paraId="0922A05F" w14:textId="77777777" w:rsidTr="00DD25F5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DAE9F7" w:themeFill="text2" w:themeFillTint="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D539A5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b/>
                <w:bCs/>
                <w:color w:val="156082" w:themeColor="accent1"/>
              </w:rPr>
              <w:t>ChatGroq LLM</w:t>
            </w:r>
          </w:p>
          <w:p w14:paraId="17112E1C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color w:val="156082" w:themeColor="accent1"/>
                <w:sz w:val="18"/>
                <w:szCs w:val="18"/>
              </w:rPr>
              <w:t>llama-3.3-70b-versatile generates grounded answer</w:t>
            </w:r>
          </w:p>
        </w:tc>
      </w:tr>
    </w:tbl>
    <w:p w14:paraId="106F18D5" w14:textId="77777777" w:rsidR="000A7291" w:rsidRPr="00DD25F5" w:rsidRDefault="00000000">
      <w:pPr>
        <w:spacing w:before="40" w:after="40"/>
        <w:jc w:val="center"/>
        <w:rPr>
          <w:color w:val="156082" w:themeColor="accent1"/>
        </w:rPr>
      </w:pPr>
      <w:r w:rsidRPr="00DD25F5">
        <w:rPr>
          <w:color w:val="156082" w:themeColor="accent1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D25F5" w:rsidRPr="00DD25F5" w14:paraId="7B8A2B77" w14:textId="77777777" w:rsidTr="00DD25F5">
        <w:tc>
          <w:tcPr>
            <w:tcW w:w="93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DAE9F7" w:themeFill="text2" w:themeFillTint="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185F53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b/>
                <w:bCs/>
                <w:color w:val="156082" w:themeColor="accent1"/>
              </w:rPr>
              <w:t>Answer + Sources</w:t>
            </w:r>
          </w:p>
          <w:p w14:paraId="6F0DB29D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color w:val="156082" w:themeColor="accent1"/>
                <w:sz w:val="18"/>
                <w:szCs w:val="18"/>
              </w:rPr>
              <w:t>Formatted response with citations and source list</w:t>
            </w:r>
          </w:p>
        </w:tc>
      </w:tr>
    </w:tbl>
    <w:p w14:paraId="7EB26CC9" w14:textId="77777777" w:rsidR="000A7291" w:rsidRPr="00DD25F5" w:rsidRDefault="00000000">
      <w:pPr>
        <w:spacing w:before="40" w:after="40"/>
        <w:jc w:val="center"/>
        <w:rPr>
          <w:color w:val="156082" w:themeColor="accent1"/>
        </w:rPr>
      </w:pPr>
      <w:r w:rsidRPr="00DD25F5">
        <w:rPr>
          <w:color w:val="156082" w:themeColor="accent1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D25F5" w:rsidRPr="00DD25F5" w14:paraId="03FE8EDA" w14:textId="77777777" w:rsidTr="00DD25F5">
        <w:tc>
          <w:tcPr>
            <w:tcW w:w="93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DAE9F7" w:themeFill="text2" w:themeFillTint="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046544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b/>
                <w:bCs/>
                <w:color w:val="156082" w:themeColor="accent1"/>
              </w:rPr>
              <w:t>Update History &amp; Display</w:t>
            </w:r>
          </w:p>
          <w:p w14:paraId="29AD9A20" w14:textId="77777777" w:rsidR="000A7291" w:rsidRPr="00DD25F5" w:rsidRDefault="00000000">
            <w:pPr>
              <w:jc w:val="center"/>
              <w:rPr>
                <w:color w:val="156082" w:themeColor="accent1"/>
              </w:rPr>
            </w:pPr>
            <w:r w:rsidRPr="00DD25F5">
              <w:rPr>
                <w:color w:val="156082" w:themeColor="accent1"/>
                <w:sz w:val="18"/>
                <w:szCs w:val="18"/>
              </w:rPr>
              <w:t>chat_history updated  |  Response shown to user</w:t>
            </w:r>
          </w:p>
        </w:tc>
      </w:tr>
    </w:tbl>
    <w:p w14:paraId="57BAF0C6" w14:textId="77777777" w:rsidR="000A7291" w:rsidRDefault="00000000">
      <w:r>
        <w:br w:type="page"/>
      </w:r>
    </w:p>
    <w:p w14:paraId="39B3C2E2" w14:textId="77777777" w:rsidR="000A7291" w:rsidRDefault="00000000">
      <w:pPr>
        <w:pStyle w:val="Heading1"/>
      </w:pPr>
      <w:r>
        <w:lastRenderedPageBreak/>
        <w:t>6. Implementation Details</w:t>
      </w:r>
    </w:p>
    <w:p w14:paraId="4048219B" w14:textId="77777777" w:rsidR="000A7291" w:rsidRDefault="00000000">
      <w:pPr>
        <w:pStyle w:val="Heading2"/>
      </w:pPr>
      <w:r>
        <w:t>6.1 Document Loading</w:t>
      </w:r>
    </w:p>
    <w:p w14:paraId="2A3E186B" w14:textId="77777777" w:rsidR="000A7291" w:rsidRDefault="000A729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D25F5" w:rsidRPr="00DD25F5" w14:paraId="28F4AFB7" w14:textId="77777777">
        <w:tc>
          <w:tcPr>
            <w:tcW w:w="936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3B83EF" w14:textId="77777777" w:rsidR="000A7291" w:rsidRPr="00DD25F5" w:rsidRDefault="00000000">
            <w:pPr>
              <w:spacing w:before="40" w:after="40"/>
              <w:rPr>
                <w:color w:val="FFFFFF" w:themeColor="background1"/>
              </w:rPr>
            </w:pPr>
            <w:r w:rsidRPr="00DD25F5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>loader = DirectoryLoader(</w:t>
            </w:r>
          </w:p>
          <w:p w14:paraId="2541311B" w14:textId="77777777" w:rsidR="000A7291" w:rsidRPr="00DD25F5" w:rsidRDefault="00000000">
            <w:pPr>
              <w:spacing w:before="40" w:after="40"/>
              <w:rPr>
                <w:color w:val="FFFFFF" w:themeColor="background1"/>
              </w:rPr>
            </w:pPr>
            <w:r w:rsidRPr="00DD25F5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 xml:space="preserve">    PDF_DIRECTORY,</w:t>
            </w:r>
          </w:p>
          <w:p w14:paraId="5105A503" w14:textId="77777777" w:rsidR="000A7291" w:rsidRPr="00DD25F5" w:rsidRDefault="00000000">
            <w:pPr>
              <w:spacing w:before="40" w:after="40"/>
              <w:rPr>
                <w:color w:val="FFFFFF" w:themeColor="background1"/>
              </w:rPr>
            </w:pPr>
            <w:r w:rsidRPr="00DD25F5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 xml:space="preserve">    glob="*.pdf",</w:t>
            </w:r>
          </w:p>
          <w:p w14:paraId="60983383" w14:textId="77777777" w:rsidR="000A7291" w:rsidRPr="00DD25F5" w:rsidRDefault="00000000">
            <w:pPr>
              <w:spacing w:before="40" w:after="40"/>
              <w:rPr>
                <w:color w:val="FFFFFF" w:themeColor="background1"/>
              </w:rPr>
            </w:pPr>
            <w:r w:rsidRPr="00DD25F5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 xml:space="preserve">    loader_cls=PyPDFLoader,</w:t>
            </w:r>
          </w:p>
          <w:p w14:paraId="49FD171C" w14:textId="77777777" w:rsidR="000A7291" w:rsidRPr="00DD25F5" w:rsidRDefault="00000000">
            <w:pPr>
              <w:spacing w:before="40" w:after="40"/>
              <w:rPr>
                <w:color w:val="FFFFFF" w:themeColor="background1"/>
              </w:rPr>
            </w:pPr>
            <w:r w:rsidRPr="00DD25F5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 xml:space="preserve">    show_progress=True</w:t>
            </w:r>
          </w:p>
          <w:p w14:paraId="0D6C63F1" w14:textId="77777777" w:rsidR="000A7291" w:rsidRPr="00DD25F5" w:rsidRDefault="00000000">
            <w:pPr>
              <w:spacing w:before="40" w:after="40"/>
              <w:rPr>
                <w:color w:val="FFFFFF" w:themeColor="background1"/>
              </w:rPr>
            </w:pPr>
            <w:r w:rsidRPr="00DD25F5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>)</w:t>
            </w:r>
          </w:p>
          <w:p w14:paraId="1242D511" w14:textId="77777777" w:rsidR="000A7291" w:rsidRPr="00DD25F5" w:rsidRDefault="00000000">
            <w:pPr>
              <w:spacing w:before="40" w:after="40"/>
              <w:rPr>
                <w:color w:val="FFFFFF" w:themeColor="background1"/>
              </w:rPr>
            </w:pPr>
            <w:r w:rsidRPr="00DD25F5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>documents = loader.load()</w:t>
            </w:r>
          </w:p>
        </w:tc>
      </w:tr>
    </w:tbl>
    <w:p w14:paraId="4E05BE58" w14:textId="77777777" w:rsidR="000A7291" w:rsidRDefault="000A7291">
      <w:pPr>
        <w:spacing w:after="240"/>
      </w:pPr>
    </w:p>
    <w:p w14:paraId="4D641F05" w14:textId="77777777" w:rsidR="000A7291" w:rsidRDefault="00000000">
      <w:pPr>
        <w:pStyle w:val="Heading2"/>
      </w:pPr>
      <w:r>
        <w:t>6.2 Text Chunking</w:t>
      </w:r>
    </w:p>
    <w:p w14:paraId="1506CF9F" w14:textId="77777777" w:rsidR="000A7291" w:rsidRPr="00DD25F5" w:rsidRDefault="000A7291">
      <w:pPr>
        <w:spacing w:after="120"/>
        <w:rPr>
          <w:color w:val="FFFFFF" w:themeColor="background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D25F5" w:rsidRPr="00DD25F5" w14:paraId="70CD1941" w14:textId="77777777">
        <w:tc>
          <w:tcPr>
            <w:tcW w:w="936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57C135" w14:textId="77777777" w:rsidR="000A7291" w:rsidRPr="00DD25F5" w:rsidRDefault="00000000">
            <w:pPr>
              <w:spacing w:before="40" w:after="40"/>
              <w:rPr>
                <w:color w:val="FFFFFF" w:themeColor="background1"/>
              </w:rPr>
            </w:pPr>
            <w:r w:rsidRPr="00DD25F5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>text_splitter = RecursiveCharacterTextSplitter(</w:t>
            </w:r>
          </w:p>
          <w:p w14:paraId="5E9BDBCE" w14:textId="77777777" w:rsidR="000A7291" w:rsidRPr="00DD25F5" w:rsidRDefault="00000000">
            <w:pPr>
              <w:spacing w:before="40" w:after="40"/>
              <w:rPr>
                <w:color w:val="FFFFFF" w:themeColor="background1"/>
              </w:rPr>
            </w:pPr>
            <w:r w:rsidRPr="00DD25F5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 xml:space="preserve">    chunk_size=1000,</w:t>
            </w:r>
          </w:p>
          <w:p w14:paraId="1C4C479A" w14:textId="77777777" w:rsidR="000A7291" w:rsidRPr="00DD25F5" w:rsidRDefault="00000000">
            <w:pPr>
              <w:spacing w:before="40" w:after="40"/>
              <w:rPr>
                <w:color w:val="FFFFFF" w:themeColor="background1"/>
              </w:rPr>
            </w:pPr>
            <w:r w:rsidRPr="00DD25F5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 xml:space="preserve">    chunk_overlap=200,</w:t>
            </w:r>
          </w:p>
          <w:p w14:paraId="3563A9A6" w14:textId="77777777" w:rsidR="000A7291" w:rsidRPr="00DD25F5" w:rsidRDefault="00000000">
            <w:pPr>
              <w:spacing w:before="40" w:after="40"/>
              <w:rPr>
                <w:color w:val="FFFFFF" w:themeColor="background1"/>
              </w:rPr>
            </w:pPr>
            <w:r w:rsidRPr="00DD25F5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 xml:space="preserve">    length_function=len,</w:t>
            </w:r>
          </w:p>
          <w:p w14:paraId="4B7022D1" w14:textId="77777777" w:rsidR="000A7291" w:rsidRPr="00DD25F5" w:rsidRDefault="00000000">
            <w:pPr>
              <w:spacing w:before="40" w:after="40"/>
              <w:rPr>
                <w:color w:val="FFFFFF" w:themeColor="background1"/>
              </w:rPr>
            </w:pPr>
            <w:r w:rsidRPr="00DD25F5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 xml:space="preserve">    separators=["\n\n", "\n", ". ", " ", ""]</w:t>
            </w:r>
          </w:p>
          <w:p w14:paraId="27F479C7" w14:textId="77777777" w:rsidR="000A7291" w:rsidRPr="00DD25F5" w:rsidRDefault="00000000">
            <w:pPr>
              <w:spacing w:before="40" w:after="40"/>
              <w:rPr>
                <w:color w:val="FFFFFF" w:themeColor="background1"/>
              </w:rPr>
            </w:pPr>
            <w:r w:rsidRPr="00DD25F5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>)</w:t>
            </w:r>
          </w:p>
          <w:p w14:paraId="68F09691" w14:textId="77777777" w:rsidR="000A7291" w:rsidRPr="00DD25F5" w:rsidRDefault="00000000">
            <w:pPr>
              <w:spacing w:before="40" w:after="40"/>
              <w:rPr>
                <w:color w:val="FFFFFF" w:themeColor="background1"/>
              </w:rPr>
            </w:pPr>
            <w:r w:rsidRPr="00DD25F5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>chunks = text_splitter.split_documents(documents)</w:t>
            </w:r>
          </w:p>
        </w:tc>
      </w:tr>
    </w:tbl>
    <w:p w14:paraId="074ED7FD" w14:textId="77777777" w:rsidR="000A7291" w:rsidRDefault="000A7291">
      <w:pPr>
        <w:spacing w:after="240"/>
      </w:pPr>
    </w:p>
    <w:p w14:paraId="76C0C4AC" w14:textId="77777777" w:rsidR="000A7291" w:rsidRDefault="00000000">
      <w:pPr>
        <w:pStyle w:val="Heading2"/>
      </w:pPr>
      <w:r>
        <w:t>6.3 Embeddings</w:t>
      </w:r>
    </w:p>
    <w:p w14:paraId="5C45EA6D" w14:textId="77777777" w:rsidR="000A7291" w:rsidRPr="00DD25F5" w:rsidRDefault="000A7291">
      <w:pPr>
        <w:spacing w:after="120"/>
        <w:rPr>
          <w:color w:val="FFFFFF" w:themeColor="background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D25F5" w:rsidRPr="00DD25F5" w14:paraId="1B45EB31" w14:textId="77777777">
        <w:tc>
          <w:tcPr>
            <w:tcW w:w="936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3F3FAD" w14:textId="77777777" w:rsidR="000A7291" w:rsidRPr="00DD25F5" w:rsidRDefault="00000000">
            <w:pPr>
              <w:spacing w:before="40" w:after="40"/>
              <w:rPr>
                <w:color w:val="FFFFFF" w:themeColor="background1"/>
              </w:rPr>
            </w:pPr>
            <w:r w:rsidRPr="00DD25F5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>embeddings = HuggingFaceEmbeddings(</w:t>
            </w:r>
          </w:p>
          <w:p w14:paraId="727A8EC9" w14:textId="77777777" w:rsidR="000A7291" w:rsidRPr="00DD25F5" w:rsidRDefault="00000000">
            <w:pPr>
              <w:spacing w:before="40" w:after="40"/>
              <w:rPr>
                <w:color w:val="FFFFFF" w:themeColor="background1"/>
              </w:rPr>
            </w:pPr>
            <w:r w:rsidRPr="00DD25F5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 xml:space="preserve">    model_name="sentence-transformers/multi-qa-mpnet-base-dot-v1",</w:t>
            </w:r>
          </w:p>
          <w:p w14:paraId="62C4A509" w14:textId="77777777" w:rsidR="000A7291" w:rsidRPr="00DD25F5" w:rsidRDefault="00000000">
            <w:pPr>
              <w:spacing w:before="40" w:after="40"/>
              <w:rPr>
                <w:color w:val="FFFFFF" w:themeColor="background1"/>
              </w:rPr>
            </w:pPr>
            <w:r w:rsidRPr="00DD25F5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 xml:space="preserve">    model_kwargs={'device': 'cpu'},</w:t>
            </w:r>
          </w:p>
          <w:p w14:paraId="2CFC44C7" w14:textId="77777777" w:rsidR="000A7291" w:rsidRPr="00DD25F5" w:rsidRDefault="00000000">
            <w:pPr>
              <w:spacing w:before="40" w:after="40"/>
              <w:rPr>
                <w:color w:val="FFFFFF" w:themeColor="background1"/>
              </w:rPr>
            </w:pPr>
            <w:r w:rsidRPr="00DD25F5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 xml:space="preserve">    encode_kwargs={'normalize_embeddings': True}</w:t>
            </w:r>
          </w:p>
          <w:p w14:paraId="64E75F75" w14:textId="77777777" w:rsidR="000A7291" w:rsidRPr="00DD25F5" w:rsidRDefault="00000000">
            <w:pPr>
              <w:spacing w:before="40" w:after="40"/>
              <w:rPr>
                <w:color w:val="FFFFFF" w:themeColor="background1"/>
              </w:rPr>
            </w:pPr>
            <w:r w:rsidRPr="00DD25F5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>)</w:t>
            </w:r>
          </w:p>
        </w:tc>
      </w:tr>
    </w:tbl>
    <w:p w14:paraId="645C688D" w14:textId="77777777" w:rsidR="000A7291" w:rsidRDefault="000A7291">
      <w:pPr>
        <w:spacing w:after="240"/>
      </w:pPr>
    </w:p>
    <w:p w14:paraId="4823DA70" w14:textId="77777777" w:rsidR="000A7291" w:rsidRDefault="00000000">
      <w:pPr>
        <w:pStyle w:val="Heading2"/>
      </w:pPr>
      <w:r>
        <w:t>6.4 Vector Store</w:t>
      </w:r>
    </w:p>
    <w:p w14:paraId="227FE623" w14:textId="77777777" w:rsidR="000A7291" w:rsidRPr="00DD25F5" w:rsidRDefault="000A7291">
      <w:pPr>
        <w:spacing w:after="120"/>
        <w:rPr>
          <w:color w:val="FFFFFF" w:themeColor="background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D25F5" w:rsidRPr="00DD25F5" w14:paraId="612BDDBA" w14:textId="77777777">
        <w:tc>
          <w:tcPr>
            <w:tcW w:w="936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AC9253" w14:textId="77777777" w:rsidR="000A7291" w:rsidRPr="00DD25F5" w:rsidRDefault="00000000">
            <w:pPr>
              <w:spacing w:before="40" w:after="40"/>
              <w:rPr>
                <w:color w:val="FFFFFF" w:themeColor="background1"/>
              </w:rPr>
            </w:pPr>
            <w:r w:rsidRPr="00DD25F5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>vectorstore = FAISS.from_documents(</w:t>
            </w:r>
          </w:p>
          <w:p w14:paraId="3A764A2D" w14:textId="77777777" w:rsidR="000A7291" w:rsidRPr="00DD25F5" w:rsidRDefault="00000000">
            <w:pPr>
              <w:spacing w:before="40" w:after="40"/>
              <w:rPr>
                <w:color w:val="FFFFFF" w:themeColor="background1"/>
              </w:rPr>
            </w:pPr>
            <w:r w:rsidRPr="00DD25F5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 xml:space="preserve">    documents=chunks,</w:t>
            </w:r>
          </w:p>
          <w:p w14:paraId="670879E3" w14:textId="77777777" w:rsidR="000A7291" w:rsidRPr="00DD25F5" w:rsidRDefault="00000000">
            <w:pPr>
              <w:spacing w:before="40" w:after="40"/>
              <w:rPr>
                <w:color w:val="FFFFFF" w:themeColor="background1"/>
              </w:rPr>
            </w:pPr>
            <w:r w:rsidRPr="00DD25F5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 xml:space="preserve">    embedding=embeddings</w:t>
            </w:r>
          </w:p>
          <w:p w14:paraId="4B38D5A0" w14:textId="77777777" w:rsidR="000A7291" w:rsidRPr="00DD25F5" w:rsidRDefault="00000000">
            <w:pPr>
              <w:spacing w:before="40" w:after="40"/>
              <w:rPr>
                <w:color w:val="FFFFFF" w:themeColor="background1"/>
              </w:rPr>
            </w:pPr>
            <w:r w:rsidRPr="00DD25F5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>)</w:t>
            </w:r>
          </w:p>
          <w:p w14:paraId="5E6844FF" w14:textId="77777777" w:rsidR="000A7291" w:rsidRPr="00DD25F5" w:rsidRDefault="00000000">
            <w:pPr>
              <w:spacing w:before="40" w:after="40"/>
              <w:rPr>
                <w:color w:val="FFFFFF" w:themeColor="background1"/>
              </w:rPr>
            </w:pPr>
            <w:r w:rsidRPr="00DD25F5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>vectorstore.save_local(VECTOR_STORE_PATH)</w:t>
            </w:r>
          </w:p>
        </w:tc>
      </w:tr>
    </w:tbl>
    <w:p w14:paraId="6AE60268" w14:textId="77777777" w:rsidR="000A7291" w:rsidRDefault="000A7291">
      <w:pPr>
        <w:spacing w:after="240"/>
      </w:pPr>
    </w:p>
    <w:p w14:paraId="14F747D2" w14:textId="77777777" w:rsidR="000A7291" w:rsidRDefault="00000000">
      <w:pPr>
        <w:pStyle w:val="Heading2"/>
      </w:pPr>
      <w:r>
        <w:t>6.5 Conversational Agent</w:t>
      </w:r>
    </w:p>
    <w:p w14:paraId="6D8AF650" w14:textId="77777777" w:rsidR="000A7291" w:rsidRPr="00DD25F5" w:rsidRDefault="000A7291">
      <w:pPr>
        <w:spacing w:after="120"/>
        <w:rPr>
          <w:color w:val="FFFFFF" w:themeColor="background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D25F5" w:rsidRPr="00DD25F5" w14:paraId="12FBF392" w14:textId="77777777">
        <w:tc>
          <w:tcPr>
            <w:tcW w:w="936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184FA8" w14:textId="77777777" w:rsidR="000A7291" w:rsidRPr="00DD25F5" w:rsidRDefault="00000000">
            <w:pPr>
              <w:spacing w:before="40" w:after="40"/>
              <w:rPr>
                <w:color w:val="FFFFFF" w:themeColor="background1"/>
              </w:rPr>
            </w:pPr>
            <w:r w:rsidRPr="00DD25F5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>class InsurancePolicyAgent:</w:t>
            </w:r>
          </w:p>
          <w:p w14:paraId="4AB4856C" w14:textId="77777777" w:rsidR="000A7291" w:rsidRPr="00DD25F5" w:rsidRDefault="00000000">
            <w:pPr>
              <w:spacing w:before="40" w:after="40"/>
              <w:rPr>
                <w:color w:val="FFFFFF" w:themeColor="background1"/>
              </w:rPr>
            </w:pPr>
            <w:r w:rsidRPr="00DD25F5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 xml:space="preserve">    def __init__(self, llm, retriever,</w:t>
            </w:r>
          </w:p>
          <w:p w14:paraId="0A6F4C37" w14:textId="77777777" w:rsidR="000A7291" w:rsidRPr="00DD25F5" w:rsidRDefault="00000000">
            <w:pPr>
              <w:spacing w:before="40" w:after="40"/>
              <w:rPr>
                <w:color w:val="FFFFFF" w:themeColor="background1"/>
              </w:rPr>
            </w:pPr>
            <w:r w:rsidRPr="00DD25F5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 xml:space="preserve">                 contextualize_prompt, qa_prompt):</w:t>
            </w:r>
          </w:p>
          <w:p w14:paraId="6ACB947F" w14:textId="77777777" w:rsidR="000A7291" w:rsidRPr="00DD25F5" w:rsidRDefault="00000000">
            <w:pPr>
              <w:spacing w:before="40" w:after="40"/>
              <w:rPr>
                <w:color w:val="FFFFFF" w:themeColor="background1"/>
              </w:rPr>
            </w:pPr>
            <w:r w:rsidRPr="00DD25F5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 xml:space="preserve">        self.llm = llm</w:t>
            </w:r>
          </w:p>
          <w:p w14:paraId="1F0CC705" w14:textId="77777777" w:rsidR="000A7291" w:rsidRPr="00DD25F5" w:rsidRDefault="00000000">
            <w:pPr>
              <w:spacing w:before="40" w:after="40"/>
              <w:rPr>
                <w:color w:val="FFFFFF" w:themeColor="background1"/>
              </w:rPr>
            </w:pPr>
            <w:r w:rsidRPr="00DD25F5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 xml:space="preserve">        self.retriever = retriever</w:t>
            </w:r>
          </w:p>
          <w:p w14:paraId="483BE076" w14:textId="77777777" w:rsidR="000A7291" w:rsidRPr="00DD25F5" w:rsidRDefault="00000000">
            <w:pPr>
              <w:spacing w:before="40" w:after="40"/>
              <w:rPr>
                <w:color w:val="FFFFFF" w:themeColor="background1"/>
              </w:rPr>
            </w:pPr>
            <w:r w:rsidRPr="00DD25F5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 xml:space="preserve">        self.contextualize_prompt = contextualize_prompt</w:t>
            </w:r>
          </w:p>
          <w:p w14:paraId="3C1ED9F2" w14:textId="77777777" w:rsidR="000A7291" w:rsidRPr="00DD25F5" w:rsidRDefault="00000000">
            <w:pPr>
              <w:spacing w:before="40" w:after="40"/>
              <w:rPr>
                <w:color w:val="FFFFFF" w:themeColor="background1"/>
              </w:rPr>
            </w:pPr>
            <w:r w:rsidRPr="00DD25F5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 xml:space="preserve">        self.qa_prompt = qa_prompt</w:t>
            </w:r>
          </w:p>
          <w:p w14:paraId="069BF2E8" w14:textId="77777777" w:rsidR="000A7291" w:rsidRPr="00DD25F5" w:rsidRDefault="00000000">
            <w:pPr>
              <w:spacing w:before="40" w:after="40"/>
              <w:rPr>
                <w:color w:val="FFFFFF" w:themeColor="background1"/>
              </w:rPr>
            </w:pPr>
            <w:r w:rsidRPr="00DD25F5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 xml:space="preserve">        self.chat_history = []</w:t>
            </w:r>
          </w:p>
          <w:p w14:paraId="27C26787" w14:textId="77777777" w:rsidR="000A7291" w:rsidRPr="00DD25F5" w:rsidRDefault="000A7291">
            <w:pPr>
              <w:spacing w:before="40" w:after="40"/>
              <w:rPr>
                <w:color w:val="FFFFFF" w:themeColor="background1"/>
              </w:rPr>
            </w:pPr>
          </w:p>
          <w:p w14:paraId="680A7730" w14:textId="77777777" w:rsidR="000A7291" w:rsidRPr="00DD25F5" w:rsidRDefault="00000000">
            <w:pPr>
              <w:spacing w:before="40" w:after="40"/>
              <w:rPr>
                <w:color w:val="FFFFFF" w:themeColor="background1"/>
              </w:rPr>
            </w:pPr>
            <w:r w:rsidRPr="00DD25F5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 xml:space="preserve">    def ask(self, question: str) -&gt; Dict[str, Any]:</w:t>
            </w:r>
          </w:p>
          <w:p w14:paraId="748B61C6" w14:textId="77777777" w:rsidR="000A7291" w:rsidRPr="00DD25F5" w:rsidRDefault="00000000">
            <w:pPr>
              <w:spacing w:before="40" w:after="40"/>
              <w:rPr>
                <w:color w:val="FFFFFF" w:themeColor="background1"/>
              </w:rPr>
            </w:pPr>
            <w:r w:rsidRPr="00DD25F5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 xml:space="preserve">        # Contextualize, retrieve, generate, update history</w:t>
            </w:r>
          </w:p>
          <w:p w14:paraId="2232D401" w14:textId="77777777" w:rsidR="000A7291" w:rsidRPr="00DD25F5" w:rsidRDefault="00000000">
            <w:pPr>
              <w:spacing w:before="40" w:after="40"/>
              <w:rPr>
                <w:color w:val="FFFFFF" w:themeColor="background1"/>
              </w:rPr>
            </w:pPr>
            <w:r w:rsidRPr="00DD25F5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 xml:space="preserve">        ...</w:t>
            </w:r>
          </w:p>
        </w:tc>
      </w:tr>
    </w:tbl>
    <w:p w14:paraId="66BBED45" w14:textId="77777777" w:rsidR="000A7291" w:rsidRDefault="00000000">
      <w:r>
        <w:br w:type="page"/>
      </w:r>
    </w:p>
    <w:p w14:paraId="528A69F9" w14:textId="77777777" w:rsidR="000A7291" w:rsidRDefault="00000000">
      <w:pPr>
        <w:pStyle w:val="Heading1"/>
      </w:pPr>
      <w:r>
        <w:lastRenderedPageBreak/>
        <w:t>7. Challenges &amp; Solutions</w:t>
      </w:r>
    </w:p>
    <w:p w14:paraId="2310639B" w14:textId="77777777" w:rsidR="000A7291" w:rsidRDefault="000A729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9"/>
        <w:gridCol w:w="2381"/>
        <w:gridCol w:w="3554"/>
        <w:gridCol w:w="2906"/>
      </w:tblGrid>
      <w:tr w:rsidR="000A7291" w14:paraId="239A0203" w14:textId="77777777" w:rsidTr="00DD25F5">
        <w:trPr>
          <w:tblHeader/>
        </w:trPr>
        <w:tc>
          <w:tcPr>
            <w:tcW w:w="519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9E53C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81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C03EA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3554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F0F09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  <w:tc>
          <w:tcPr>
            <w:tcW w:w="290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09CBF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0A7291" w14:paraId="22142DAD" w14:textId="77777777" w:rsidTr="00DD25F5">
        <w:tc>
          <w:tcPr>
            <w:tcW w:w="51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BF086" w14:textId="77777777" w:rsidR="000A7291" w:rsidRDefault="00000000">
            <w:r>
              <w:rPr>
                <w:sz w:val="20"/>
                <w:szCs w:val="20"/>
              </w:rPr>
              <w:t>7.1</w:t>
            </w:r>
          </w:p>
        </w:tc>
        <w:tc>
          <w:tcPr>
            <w:tcW w:w="238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30CE" w14:textId="77777777" w:rsidR="000A7291" w:rsidRDefault="00000000">
            <w:r>
              <w:rPr>
                <w:sz w:val="20"/>
                <w:szCs w:val="20"/>
              </w:rPr>
              <w:t>ChromaDB Dependency Issues</w:t>
            </w:r>
          </w:p>
        </w:tc>
        <w:tc>
          <w:tcPr>
            <w:tcW w:w="355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066F" w14:textId="77777777" w:rsidR="000A7291" w:rsidRDefault="00000000">
            <w:r>
              <w:rPr>
                <w:sz w:val="20"/>
                <w:szCs w:val="20"/>
              </w:rPr>
              <w:t>Migrated to FAISS — simpler install, lower memory, better performance</w:t>
            </w:r>
          </w:p>
        </w:tc>
        <w:tc>
          <w:tcPr>
            <w:tcW w:w="290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A19F" w14:textId="77777777" w:rsidR="000A7291" w:rsidRDefault="00000000">
            <w:r>
              <w:rPr>
                <w:sz w:val="20"/>
                <w:szCs w:val="20"/>
              </w:rPr>
              <w:t>Eliminated dependency conflicts</w:t>
            </w:r>
          </w:p>
        </w:tc>
      </w:tr>
      <w:tr w:rsidR="000A7291" w14:paraId="6060149C" w14:textId="77777777" w:rsidTr="00DD25F5">
        <w:tc>
          <w:tcPr>
            <w:tcW w:w="51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90250" w14:textId="77777777" w:rsidR="000A7291" w:rsidRDefault="00000000">
            <w:r>
              <w:rPr>
                <w:sz w:val="20"/>
                <w:szCs w:val="20"/>
              </w:rPr>
              <w:t>7.2</w:t>
            </w:r>
          </w:p>
        </w:tc>
        <w:tc>
          <w:tcPr>
            <w:tcW w:w="238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AA74D" w14:textId="77777777" w:rsidR="000A7291" w:rsidRDefault="00000000">
            <w:r>
              <w:rPr>
                <w:sz w:val="20"/>
                <w:szCs w:val="20"/>
              </w:rPr>
              <w:t xml:space="preserve">Deprecated </w:t>
            </w:r>
            <w:r w:rsidR="00CB787B">
              <w:rPr>
                <w:sz w:val="20"/>
                <w:szCs w:val="20"/>
              </w:rPr>
              <w:t>Lang Chain</w:t>
            </w:r>
            <w:r>
              <w:rPr>
                <w:sz w:val="20"/>
                <w:szCs w:val="20"/>
              </w:rPr>
              <w:t xml:space="preserve"> Modules</w:t>
            </w:r>
          </w:p>
        </w:tc>
        <w:tc>
          <w:tcPr>
            <w:tcW w:w="355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138EC" w14:textId="77777777" w:rsidR="000A7291" w:rsidRDefault="00000000">
            <w:r>
              <w:rPr>
                <w:sz w:val="20"/>
                <w:szCs w:val="20"/>
              </w:rPr>
              <w:t>Manual chain implementation using primitives and pipe operator</w:t>
            </w:r>
          </w:p>
        </w:tc>
        <w:tc>
          <w:tcPr>
            <w:tcW w:w="290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18AA1" w14:textId="77777777" w:rsidR="000A7291" w:rsidRDefault="00000000">
            <w:r>
              <w:rPr>
                <w:sz w:val="20"/>
                <w:szCs w:val="20"/>
              </w:rPr>
              <w:t>Future-proof architecture</w:t>
            </w:r>
          </w:p>
        </w:tc>
      </w:tr>
      <w:tr w:rsidR="00DD25F5" w14:paraId="1F16F369" w14:textId="77777777" w:rsidTr="00A0617C">
        <w:tc>
          <w:tcPr>
            <w:tcW w:w="51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8182" w14:textId="77777777" w:rsidR="00DD25F5" w:rsidRDefault="00DD25F5">
            <w:r>
              <w:rPr>
                <w:sz w:val="20"/>
                <w:szCs w:val="20"/>
              </w:rPr>
              <w:t>7.3</w:t>
            </w:r>
          </w:p>
        </w:tc>
        <w:tc>
          <w:tcPr>
            <w:tcW w:w="238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C3416" w14:textId="77777777" w:rsidR="00DD25F5" w:rsidRDefault="00DD25F5">
            <w:r>
              <w:rPr>
                <w:sz w:val="20"/>
                <w:szCs w:val="20"/>
              </w:rPr>
              <w:t>Context Window Management</w:t>
            </w:r>
          </w:p>
        </w:tc>
        <w:tc>
          <w:tcPr>
            <w:tcW w:w="355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7245B" w14:textId="77777777" w:rsidR="00DD25F5" w:rsidRDefault="00DD25F5">
            <w:r>
              <w:rPr>
                <w:sz w:val="20"/>
                <w:szCs w:val="20"/>
              </w:rPr>
              <w:t>Tuned chunk size (1000) and Top-K (5) for optimal token usage</w:t>
            </w:r>
          </w:p>
        </w:tc>
        <w:tc>
          <w:tcPr>
            <w:tcW w:w="290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A9444" w14:textId="77777777" w:rsidR="00DD25F5" w:rsidRDefault="00DD25F5">
            <w:r>
              <w:rPr>
                <w:sz w:val="20"/>
                <w:szCs w:val="20"/>
              </w:rPr>
              <w:t>Resolved token limit issues</w:t>
            </w:r>
          </w:p>
        </w:tc>
      </w:tr>
      <w:tr w:rsidR="00DD25F5" w14:paraId="3729D5A8" w14:textId="77777777" w:rsidTr="00A0617C">
        <w:tc>
          <w:tcPr>
            <w:tcW w:w="51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4BC8A" w14:textId="77777777" w:rsidR="00DD25F5" w:rsidRDefault="00DD25F5">
            <w:r>
              <w:rPr>
                <w:sz w:val="20"/>
                <w:szCs w:val="20"/>
              </w:rPr>
              <w:t>7.4</w:t>
            </w:r>
          </w:p>
        </w:tc>
        <w:tc>
          <w:tcPr>
            <w:tcW w:w="238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1D937" w14:textId="77777777" w:rsidR="00DD25F5" w:rsidRDefault="00DD25F5">
            <w:r>
              <w:rPr>
                <w:sz w:val="20"/>
                <w:szCs w:val="20"/>
              </w:rPr>
              <w:t>Conversation Context Preservation</w:t>
            </w:r>
          </w:p>
        </w:tc>
        <w:tc>
          <w:tcPr>
            <w:tcW w:w="355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70013" w14:textId="77777777" w:rsidR="00DD25F5" w:rsidRDefault="00DD25F5">
            <w:r>
              <w:rPr>
                <w:sz w:val="20"/>
                <w:szCs w:val="20"/>
              </w:rPr>
              <w:t>History-aware reformulation with MessagesPlaceholder</w:t>
            </w:r>
          </w:p>
        </w:tc>
        <w:tc>
          <w:tcPr>
            <w:tcW w:w="290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AC4BA" w14:textId="77777777" w:rsidR="00DD25F5" w:rsidRDefault="00DD25F5">
            <w:r>
              <w:rPr>
                <w:sz w:val="20"/>
                <w:szCs w:val="20"/>
              </w:rPr>
              <w:t>Accurate follow-up Q&amp;A</w:t>
            </w:r>
          </w:p>
        </w:tc>
      </w:tr>
      <w:tr w:rsidR="00DD25F5" w14:paraId="194301DF" w14:textId="77777777" w:rsidTr="00A0617C">
        <w:tc>
          <w:tcPr>
            <w:tcW w:w="51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6FD0" w14:textId="77777777" w:rsidR="00DD25F5" w:rsidRDefault="00DD25F5">
            <w:r>
              <w:rPr>
                <w:sz w:val="20"/>
                <w:szCs w:val="20"/>
              </w:rPr>
              <w:t>7.5</w:t>
            </w:r>
          </w:p>
        </w:tc>
        <w:tc>
          <w:tcPr>
            <w:tcW w:w="238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C59FA" w14:textId="77777777" w:rsidR="00DD25F5" w:rsidRDefault="00DD25F5">
            <w:r>
              <w:rPr>
                <w:sz w:val="20"/>
                <w:szCs w:val="20"/>
              </w:rPr>
              <w:t>Source Citation Accuracy</w:t>
            </w:r>
          </w:p>
        </w:tc>
        <w:tc>
          <w:tcPr>
            <w:tcW w:w="355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49660" w14:textId="77777777" w:rsidR="00DD25F5" w:rsidRDefault="00DD25F5">
            <w:r>
              <w:rPr>
                <w:sz w:val="20"/>
                <w:szCs w:val="20"/>
              </w:rPr>
              <w:t>Enforced citation format in system prompt + metadata</w:t>
            </w:r>
          </w:p>
        </w:tc>
        <w:tc>
          <w:tcPr>
            <w:tcW w:w="290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B074" w14:textId="77777777" w:rsidR="00DD25F5" w:rsidRDefault="00DD25F5">
            <w:r>
              <w:rPr>
                <w:sz w:val="20"/>
                <w:szCs w:val="20"/>
              </w:rPr>
              <w:t>Consistent traceability</w:t>
            </w:r>
          </w:p>
        </w:tc>
      </w:tr>
      <w:tr w:rsidR="00DD25F5" w14:paraId="43F31EF5" w14:textId="77777777" w:rsidTr="00A0617C">
        <w:tc>
          <w:tcPr>
            <w:tcW w:w="51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B968A" w14:textId="77777777" w:rsidR="00DD25F5" w:rsidRDefault="00DD25F5">
            <w:r>
              <w:rPr>
                <w:sz w:val="20"/>
                <w:szCs w:val="20"/>
              </w:rPr>
              <w:t>7.6</w:t>
            </w:r>
          </w:p>
        </w:tc>
        <w:tc>
          <w:tcPr>
            <w:tcW w:w="238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AED65" w14:textId="77777777" w:rsidR="00DD25F5" w:rsidRDefault="00DD25F5">
            <w:r>
              <w:rPr>
                <w:sz w:val="20"/>
                <w:szCs w:val="20"/>
              </w:rPr>
              <w:t>Interactive Chat UX</w:t>
            </w:r>
          </w:p>
        </w:tc>
        <w:tc>
          <w:tcPr>
            <w:tcW w:w="355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21D8D" w14:textId="77777777" w:rsidR="00DD25F5" w:rsidRDefault="00DD25F5">
            <w:r>
              <w:rPr>
                <w:sz w:val="20"/>
                <w:szCs w:val="20"/>
              </w:rPr>
              <w:t>Added STOP/show/reset commands + conversation log on exit</w:t>
            </w:r>
          </w:p>
        </w:tc>
        <w:tc>
          <w:tcPr>
            <w:tcW w:w="290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4663E" w14:textId="77777777" w:rsidR="00DD25F5" w:rsidRDefault="00DD25F5">
            <w:r>
              <w:rPr>
                <w:sz w:val="20"/>
                <w:szCs w:val="20"/>
              </w:rPr>
              <w:t>Improved user experience</w:t>
            </w:r>
          </w:p>
        </w:tc>
      </w:tr>
      <w:tr w:rsidR="00DD25F5" w14:paraId="773E3055" w14:textId="77777777" w:rsidTr="00A0617C">
        <w:tc>
          <w:tcPr>
            <w:tcW w:w="51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76CF3" w14:textId="77777777" w:rsidR="00DD25F5" w:rsidRDefault="00DD25F5"/>
        </w:tc>
        <w:tc>
          <w:tcPr>
            <w:tcW w:w="238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B9F37" w14:textId="77777777" w:rsidR="00DD25F5" w:rsidRDefault="00DD25F5"/>
        </w:tc>
        <w:tc>
          <w:tcPr>
            <w:tcW w:w="355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7BAE7" w14:textId="77777777" w:rsidR="00DD25F5" w:rsidRDefault="00DD25F5"/>
        </w:tc>
        <w:tc>
          <w:tcPr>
            <w:tcW w:w="290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F30D" w14:textId="77777777" w:rsidR="00DD25F5" w:rsidRDefault="00DD25F5"/>
        </w:tc>
      </w:tr>
    </w:tbl>
    <w:p w14:paraId="27D11B66" w14:textId="77777777" w:rsidR="000A7291" w:rsidRDefault="00000000">
      <w:r>
        <w:br w:type="page"/>
      </w:r>
    </w:p>
    <w:p w14:paraId="1C14EEE6" w14:textId="77777777" w:rsidR="000A7291" w:rsidRDefault="00000000">
      <w:pPr>
        <w:pStyle w:val="Heading1"/>
      </w:pPr>
      <w:r>
        <w:lastRenderedPageBreak/>
        <w:t>8. Conclusion</w:t>
      </w:r>
    </w:p>
    <w:p w14:paraId="6A1DB509" w14:textId="77777777" w:rsidR="000A7291" w:rsidRDefault="00000000">
      <w:pPr>
        <w:pStyle w:val="Heading2"/>
      </w:pPr>
      <w:r>
        <w:t>8.1 Technical Achievements</w:t>
      </w:r>
    </w:p>
    <w:p w14:paraId="10B6FF0D" w14:textId="77777777" w:rsidR="000A7291" w:rsidRDefault="000A7291">
      <w:pPr>
        <w:spacing w:after="120"/>
      </w:pPr>
    </w:p>
    <w:p w14:paraId="576354F6" w14:textId="77777777" w:rsidR="000A7291" w:rsidRDefault="00000000" w:rsidP="0062618A">
      <w:pPr>
        <w:pStyle w:val="ListParagraph"/>
        <w:numPr>
          <w:ilvl w:val="0"/>
          <w:numId w:val="6"/>
        </w:numPr>
        <w:spacing w:before="40" w:after="40"/>
      </w:pPr>
      <w:r>
        <w:t>Complete migration from ChromaDB to FAISS</w:t>
      </w:r>
    </w:p>
    <w:p w14:paraId="18BF46E6" w14:textId="77777777" w:rsidR="000A7291" w:rsidRDefault="00000000" w:rsidP="0062618A">
      <w:pPr>
        <w:pStyle w:val="ListParagraph"/>
        <w:numPr>
          <w:ilvl w:val="0"/>
          <w:numId w:val="6"/>
        </w:numPr>
        <w:spacing w:before="40" w:after="40"/>
      </w:pPr>
      <w:r>
        <w:t xml:space="preserve">100% pure </w:t>
      </w:r>
      <w:r w:rsidR="00CB787B">
        <w:t>Lang Chain</w:t>
      </w:r>
      <w:r>
        <w:t xml:space="preserve"> implementation</w:t>
      </w:r>
    </w:p>
    <w:p w14:paraId="7D0F9DBF" w14:textId="77777777" w:rsidR="000A7291" w:rsidRDefault="00000000" w:rsidP="0062618A">
      <w:pPr>
        <w:pStyle w:val="ListParagraph"/>
        <w:numPr>
          <w:ilvl w:val="0"/>
          <w:numId w:val="6"/>
        </w:numPr>
        <w:spacing w:before="40" w:after="40"/>
      </w:pPr>
      <w:r>
        <w:t>Efficient document processing pipeline</w:t>
      </w:r>
    </w:p>
    <w:p w14:paraId="5B23B16E" w14:textId="77777777" w:rsidR="000A7291" w:rsidRDefault="00000000" w:rsidP="0062618A">
      <w:pPr>
        <w:pStyle w:val="ListParagraph"/>
        <w:numPr>
          <w:ilvl w:val="0"/>
          <w:numId w:val="6"/>
        </w:numPr>
        <w:spacing w:before="40" w:after="40"/>
      </w:pPr>
      <w:r>
        <w:t>Context-aware multi-turn conversations</w:t>
      </w:r>
    </w:p>
    <w:p w14:paraId="035AAB59" w14:textId="77777777" w:rsidR="000A7291" w:rsidRDefault="00000000" w:rsidP="0062618A">
      <w:pPr>
        <w:pStyle w:val="ListParagraph"/>
        <w:numPr>
          <w:ilvl w:val="0"/>
          <w:numId w:val="6"/>
        </w:numPr>
        <w:spacing w:before="40" w:after="40"/>
      </w:pPr>
      <w:r>
        <w:t>Accurate source citations on all answers</w:t>
      </w:r>
    </w:p>
    <w:p w14:paraId="486C1567" w14:textId="77777777" w:rsidR="000A7291" w:rsidRDefault="00000000" w:rsidP="0062618A">
      <w:pPr>
        <w:pStyle w:val="ListParagraph"/>
        <w:numPr>
          <w:ilvl w:val="0"/>
          <w:numId w:val="6"/>
        </w:numPr>
        <w:spacing w:before="40" w:after="40"/>
      </w:pPr>
      <w:r>
        <w:t>Interactive user interface with command support</w:t>
      </w:r>
    </w:p>
    <w:p w14:paraId="757DE05D" w14:textId="77777777" w:rsidR="000A7291" w:rsidRDefault="000A7291">
      <w:pPr>
        <w:spacing w:after="240"/>
      </w:pPr>
    </w:p>
    <w:p w14:paraId="791548B7" w14:textId="77777777" w:rsidR="000A7291" w:rsidRDefault="00000000">
      <w:pPr>
        <w:pStyle w:val="Heading2"/>
      </w:pPr>
      <w:r>
        <w:t>8.2 Performance Benchmarks</w:t>
      </w:r>
    </w:p>
    <w:p w14:paraId="40939B20" w14:textId="77777777" w:rsidR="000A7291" w:rsidRDefault="000A729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400"/>
        <w:gridCol w:w="3840"/>
      </w:tblGrid>
      <w:tr w:rsidR="000A7291" w14:paraId="4C57C481" w14:textId="77777777">
        <w:trPr>
          <w:tblHeader/>
        </w:trPr>
        <w:tc>
          <w:tcPr>
            <w:tcW w:w="312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30432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2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4EFBE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38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E3659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A7291" w14:paraId="6C6ACE04" w14:textId="77777777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A7056" w14:textId="77777777" w:rsidR="000A7291" w:rsidRDefault="00000000">
            <w:r>
              <w:rPr>
                <w:sz w:val="20"/>
                <w:szCs w:val="20"/>
              </w:rPr>
              <w:t>Initial Setup (first run)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48D87" w14:textId="77777777" w:rsidR="000A7291" w:rsidRDefault="00000000">
            <w:r>
              <w:rPr>
                <w:sz w:val="20"/>
                <w:szCs w:val="20"/>
              </w:rPr>
              <w:t>5–7 minutes</w:t>
            </w:r>
          </w:p>
        </w:tc>
        <w:tc>
          <w:tcPr>
            <w:tcW w:w="38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6384E" w14:textId="77777777" w:rsidR="000A7291" w:rsidRDefault="00000000">
            <w:r>
              <w:rPr>
                <w:sz w:val="20"/>
                <w:szCs w:val="20"/>
              </w:rPr>
              <w:t>One-time embedding generation</w:t>
            </w:r>
          </w:p>
        </w:tc>
      </w:tr>
      <w:tr w:rsidR="000A7291" w14:paraId="2FFB2C11" w14:textId="77777777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E6CCF" w14:textId="77777777" w:rsidR="000A7291" w:rsidRDefault="00000000">
            <w:r>
              <w:rPr>
                <w:sz w:val="20"/>
                <w:szCs w:val="20"/>
              </w:rPr>
              <w:t>Load Existing Index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116B2" w14:textId="77777777" w:rsidR="000A7291" w:rsidRDefault="00000000">
            <w:r>
              <w:rPr>
                <w:sz w:val="20"/>
                <w:szCs w:val="20"/>
              </w:rPr>
              <w:t>10–20 seconds</w:t>
            </w:r>
          </w:p>
        </w:tc>
        <w:tc>
          <w:tcPr>
            <w:tcW w:w="38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67CF" w14:textId="77777777" w:rsidR="000A7291" w:rsidRDefault="00000000">
            <w:r>
              <w:rPr>
                <w:sz w:val="20"/>
                <w:szCs w:val="20"/>
              </w:rPr>
              <w:t>FAISS index from disk</w:t>
            </w:r>
          </w:p>
        </w:tc>
      </w:tr>
      <w:tr w:rsidR="000A7291" w14:paraId="42354344" w14:textId="77777777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66709" w14:textId="77777777" w:rsidR="000A7291" w:rsidRDefault="00000000">
            <w:r>
              <w:rPr>
                <w:sz w:val="20"/>
                <w:szCs w:val="20"/>
              </w:rPr>
              <w:t>Query Embedding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B9C76" w14:textId="77777777" w:rsidR="000A7291" w:rsidRDefault="00000000">
            <w:r>
              <w:rPr>
                <w:sz w:val="20"/>
                <w:szCs w:val="20"/>
              </w:rPr>
              <w:t>&lt; 50ms</w:t>
            </w:r>
          </w:p>
        </w:tc>
        <w:tc>
          <w:tcPr>
            <w:tcW w:w="38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E2CB0" w14:textId="77777777" w:rsidR="000A7291" w:rsidRDefault="00000000">
            <w:r>
              <w:rPr>
                <w:sz w:val="20"/>
                <w:szCs w:val="20"/>
              </w:rPr>
              <w:t>HuggingFace model inference</w:t>
            </w:r>
          </w:p>
        </w:tc>
      </w:tr>
      <w:tr w:rsidR="000A7291" w14:paraId="072C05CA" w14:textId="77777777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24DC4" w14:textId="77777777" w:rsidR="000A7291" w:rsidRDefault="00000000">
            <w:r>
              <w:rPr>
                <w:sz w:val="20"/>
                <w:szCs w:val="20"/>
              </w:rPr>
              <w:t>Vector Search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E0550" w14:textId="77777777" w:rsidR="000A7291" w:rsidRDefault="00000000">
            <w:r>
              <w:rPr>
                <w:sz w:val="20"/>
                <w:szCs w:val="20"/>
              </w:rPr>
              <w:t>&lt; 100ms</w:t>
            </w:r>
          </w:p>
        </w:tc>
        <w:tc>
          <w:tcPr>
            <w:tcW w:w="38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E8EE1" w14:textId="77777777" w:rsidR="000A7291" w:rsidRDefault="00000000">
            <w:r>
              <w:rPr>
                <w:sz w:val="20"/>
                <w:szCs w:val="20"/>
              </w:rPr>
              <w:t>FAISS similarity search</w:t>
            </w:r>
          </w:p>
        </w:tc>
      </w:tr>
      <w:tr w:rsidR="000A7291" w14:paraId="2E71BF1C" w14:textId="77777777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C4C4" w14:textId="77777777" w:rsidR="000A7291" w:rsidRDefault="00000000">
            <w:r>
              <w:rPr>
                <w:sz w:val="20"/>
                <w:szCs w:val="20"/>
              </w:rPr>
              <w:t>LLM Generation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75764" w14:textId="77777777" w:rsidR="000A7291" w:rsidRDefault="00000000">
            <w:r>
              <w:rPr>
                <w:sz w:val="20"/>
                <w:szCs w:val="20"/>
              </w:rPr>
              <w:t>2–3 seconds</w:t>
            </w:r>
          </w:p>
        </w:tc>
        <w:tc>
          <w:tcPr>
            <w:tcW w:w="38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0560B" w14:textId="77777777" w:rsidR="000A7291" w:rsidRDefault="00000000">
            <w:r>
              <w:rPr>
                <w:sz w:val="20"/>
                <w:szCs w:val="20"/>
              </w:rPr>
              <w:t>Groq LPU inference</w:t>
            </w:r>
          </w:p>
        </w:tc>
      </w:tr>
      <w:tr w:rsidR="000A7291" w14:paraId="74FFB1AE" w14:textId="77777777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D6A37" w14:textId="77777777" w:rsidR="000A7291" w:rsidRDefault="00000000">
            <w:r>
              <w:rPr>
                <w:sz w:val="20"/>
                <w:szCs w:val="20"/>
              </w:rPr>
              <w:t>Total Query Latency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A009" w14:textId="77777777" w:rsidR="000A7291" w:rsidRDefault="00000000">
            <w:r>
              <w:rPr>
                <w:sz w:val="20"/>
                <w:szCs w:val="20"/>
              </w:rPr>
              <w:t>2–3 seconds</w:t>
            </w:r>
          </w:p>
        </w:tc>
        <w:tc>
          <w:tcPr>
            <w:tcW w:w="38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8743A" w14:textId="77777777" w:rsidR="000A7291" w:rsidRDefault="00000000">
            <w:r>
              <w:rPr>
                <w:sz w:val="20"/>
                <w:szCs w:val="20"/>
              </w:rPr>
              <w:t>End-to-end user experience</w:t>
            </w:r>
          </w:p>
        </w:tc>
      </w:tr>
    </w:tbl>
    <w:p w14:paraId="10504D89" w14:textId="77777777" w:rsidR="000A7291" w:rsidRDefault="000A7291">
      <w:pPr>
        <w:spacing w:after="240"/>
      </w:pPr>
    </w:p>
    <w:p w14:paraId="73BB34D8" w14:textId="77777777" w:rsidR="000A7291" w:rsidRDefault="00000000">
      <w:pPr>
        <w:pStyle w:val="Heading2"/>
      </w:pPr>
      <w:r>
        <w:t>8.3 Business Value</w:t>
      </w:r>
    </w:p>
    <w:p w14:paraId="6FE72585" w14:textId="77777777" w:rsidR="000A7291" w:rsidRDefault="000A729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0A7291" w14:paraId="3298E9F5" w14:textId="77777777">
        <w:trPr>
          <w:tblHeader/>
        </w:trPr>
        <w:tc>
          <w:tcPr>
            <w:tcW w:w="312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76478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62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5FA86" w14:textId="77777777" w:rsidR="000A72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Benefit</w:t>
            </w:r>
          </w:p>
        </w:tc>
      </w:tr>
      <w:tr w:rsidR="000A7291" w14:paraId="33092654" w14:textId="77777777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41879" w14:textId="77777777" w:rsidR="000A7291" w:rsidRDefault="00000000">
            <w:r>
              <w:rPr>
                <w:sz w:val="20"/>
                <w:szCs w:val="20"/>
              </w:rPr>
              <w:t>Insurance Companies</w:t>
            </w:r>
          </w:p>
        </w:tc>
        <w:tc>
          <w:tcPr>
            <w:tcW w:w="6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A3D6" w14:textId="77777777" w:rsidR="000A7291" w:rsidRDefault="00000000">
            <w:r>
              <w:rPr>
                <w:sz w:val="20"/>
                <w:szCs w:val="20"/>
              </w:rPr>
              <w:t>Reduces customer service workload and operating costs</w:t>
            </w:r>
          </w:p>
        </w:tc>
      </w:tr>
      <w:tr w:rsidR="000A7291" w14:paraId="1A15FAA7" w14:textId="77777777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03957" w14:textId="77777777" w:rsidR="000A7291" w:rsidRDefault="00000000">
            <w:r>
              <w:rPr>
                <w:sz w:val="20"/>
                <w:szCs w:val="20"/>
              </w:rPr>
              <w:t>Insurance Companies</w:t>
            </w:r>
          </w:p>
        </w:tc>
        <w:tc>
          <w:tcPr>
            <w:tcW w:w="6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46365" w14:textId="77777777" w:rsidR="000A7291" w:rsidRDefault="00000000">
            <w:r>
              <w:rPr>
                <w:sz w:val="20"/>
                <w:szCs w:val="20"/>
              </w:rPr>
              <w:t>Improves response accuracy with cited policy sources</w:t>
            </w:r>
          </w:p>
        </w:tc>
      </w:tr>
      <w:tr w:rsidR="000A7291" w14:paraId="395C49CB" w14:textId="77777777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D9941" w14:textId="77777777" w:rsidR="000A7291" w:rsidRDefault="00000000">
            <w:r>
              <w:rPr>
                <w:sz w:val="20"/>
                <w:szCs w:val="20"/>
              </w:rPr>
              <w:t>Insurance Companies</w:t>
            </w:r>
          </w:p>
        </w:tc>
        <w:tc>
          <w:tcPr>
            <w:tcW w:w="6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D427B" w14:textId="77777777" w:rsidR="000A7291" w:rsidRDefault="00000000">
            <w:r>
              <w:rPr>
                <w:sz w:val="20"/>
                <w:szCs w:val="20"/>
              </w:rPr>
              <w:t>Enables 24/7 automated policy question answering</w:t>
            </w:r>
          </w:p>
        </w:tc>
      </w:tr>
      <w:tr w:rsidR="000A7291" w14:paraId="654F9BE2" w14:textId="77777777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7B3CF" w14:textId="77777777" w:rsidR="000A7291" w:rsidRDefault="00000000">
            <w:r>
              <w:rPr>
                <w:sz w:val="20"/>
                <w:szCs w:val="20"/>
              </w:rPr>
              <w:t>Insurance Companies</w:t>
            </w:r>
          </w:p>
        </w:tc>
        <w:tc>
          <w:tcPr>
            <w:tcW w:w="6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9D57C" w14:textId="77777777" w:rsidR="000A7291" w:rsidRDefault="00000000">
            <w:r>
              <w:rPr>
                <w:sz w:val="20"/>
                <w:szCs w:val="20"/>
              </w:rPr>
              <w:t>Provides full audit trail of customer interactions</w:t>
            </w:r>
          </w:p>
        </w:tc>
      </w:tr>
      <w:tr w:rsidR="000A7291" w14:paraId="365D3651" w14:textId="77777777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C22E4" w14:textId="77777777" w:rsidR="000A7291" w:rsidRDefault="00000000">
            <w:r>
              <w:rPr>
                <w:sz w:val="20"/>
                <w:szCs w:val="20"/>
              </w:rPr>
              <w:t>Customers</w:t>
            </w:r>
          </w:p>
        </w:tc>
        <w:tc>
          <w:tcPr>
            <w:tcW w:w="6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34CFB" w14:textId="77777777" w:rsidR="000A7291" w:rsidRDefault="00000000">
            <w:r>
              <w:rPr>
                <w:sz w:val="20"/>
                <w:szCs w:val="20"/>
              </w:rPr>
              <w:t>Instant answers without hold times or agent queues</w:t>
            </w:r>
          </w:p>
        </w:tc>
      </w:tr>
      <w:tr w:rsidR="000A7291" w14:paraId="2434DA39" w14:textId="77777777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981F1" w14:textId="77777777" w:rsidR="000A7291" w:rsidRDefault="00000000">
            <w:r>
              <w:rPr>
                <w:sz w:val="20"/>
                <w:szCs w:val="20"/>
              </w:rPr>
              <w:t>Customers</w:t>
            </w:r>
          </w:p>
        </w:tc>
        <w:tc>
          <w:tcPr>
            <w:tcW w:w="6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ABD16" w14:textId="77777777" w:rsidR="000A7291" w:rsidRDefault="00000000">
            <w:r>
              <w:rPr>
                <w:sz w:val="20"/>
                <w:szCs w:val="20"/>
              </w:rPr>
              <w:t>Natural language interaction — no need to read policy documents</w:t>
            </w:r>
          </w:p>
        </w:tc>
      </w:tr>
      <w:tr w:rsidR="000A7291" w14:paraId="25F0B679" w14:textId="77777777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47F79" w14:textId="77777777" w:rsidR="000A7291" w:rsidRDefault="00000000">
            <w:r>
              <w:rPr>
                <w:sz w:val="20"/>
                <w:szCs w:val="20"/>
              </w:rPr>
              <w:t>Customers</w:t>
            </w:r>
          </w:p>
        </w:tc>
        <w:tc>
          <w:tcPr>
            <w:tcW w:w="6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AF25D" w14:textId="77777777" w:rsidR="000A7291" w:rsidRDefault="00000000">
            <w:r>
              <w:rPr>
                <w:sz w:val="20"/>
                <w:szCs w:val="20"/>
              </w:rPr>
              <w:t>Verified information with direct policy citations</w:t>
            </w:r>
          </w:p>
        </w:tc>
      </w:tr>
      <w:tr w:rsidR="000A7291" w14:paraId="2A69A56F" w14:textId="77777777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50DE3" w14:textId="77777777" w:rsidR="000A7291" w:rsidRDefault="00000000">
            <w:r>
              <w:rPr>
                <w:sz w:val="20"/>
                <w:szCs w:val="20"/>
              </w:rPr>
              <w:t>Customers</w:t>
            </w:r>
          </w:p>
        </w:tc>
        <w:tc>
          <w:tcPr>
            <w:tcW w:w="6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26D58" w14:textId="77777777" w:rsidR="000A7291" w:rsidRDefault="00000000">
            <w:r>
              <w:rPr>
                <w:sz w:val="20"/>
                <w:szCs w:val="20"/>
              </w:rPr>
              <w:t>Better understanding of coverage and exclusions</w:t>
            </w:r>
          </w:p>
        </w:tc>
      </w:tr>
    </w:tbl>
    <w:p w14:paraId="31FC4C59" w14:textId="77777777" w:rsidR="000A7291" w:rsidRDefault="000A7291">
      <w:pPr>
        <w:spacing w:after="240"/>
      </w:pPr>
    </w:p>
    <w:p w14:paraId="3709AE93" w14:textId="77777777" w:rsidR="0062618A" w:rsidRDefault="0062618A">
      <w:pPr>
        <w:spacing w:after="240"/>
      </w:pPr>
    </w:p>
    <w:p w14:paraId="097B18BE" w14:textId="77777777" w:rsidR="000A7291" w:rsidRDefault="00000000">
      <w:pPr>
        <w:pStyle w:val="Heading2"/>
      </w:pPr>
      <w:r>
        <w:lastRenderedPageBreak/>
        <w:t>8.4 Future Enhancements</w:t>
      </w:r>
    </w:p>
    <w:p w14:paraId="5270F49C" w14:textId="77777777" w:rsidR="000A7291" w:rsidRDefault="000A7291">
      <w:pPr>
        <w:spacing w:after="120"/>
      </w:pPr>
    </w:p>
    <w:p w14:paraId="5264D85E" w14:textId="77777777" w:rsidR="000A7291" w:rsidRDefault="00000000">
      <w:pPr>
        <w:pStyle w:val="ListParagraph"/>
        <w:numPr>
          <w:ilvl w:val="0"/>
          <w:numId w:val="2"/>
        </w:numPr>
        <w:spacing w:before="40" w:after="40"/>
      </w:pPr>
      <w:r>
        <w:t>Advanced Retrieval: Hybrid search combining keyword + semantic, with reranking</w:t>
      </w:r>
    </w:p>
    <w:p w14:paraId="01CD63DF" w14:textId="77777777" w:rsidR="000A7291" w:rsidRDefault="00000000">
      <w:pPr>
        <w:pStyle w:val="ListParagraph"/>
        <w:numPr>
          <w:ilvl w:val="0"/>
          <w:numId w:val="2"/>
        </w:numPr>
        <w:spacing w:before="40" w:after="40"/>
      </w:pPr>
      <w:r>
        <w:t>Enhanced Conversation: Summarization for long sessions, branching dialogue</w:t>
      </w:r>
    </w:p>
    <w:p w14:paraId="3F7D0DB2" w14:textId="77777777" w:rsidR="000A7291" w:rsidRDefault="00000000">
      <w:pPr>
        <w:pStyle w:val="ListParagraph"/>
        <w:numPr>
          <w:ilvl w:val="0"/>
          <w:numId w:val="2"/>
        </w:numPr>
        <w:spacing w:before="40" w:after="40"/>
      </w:pPr>
      <w:r>
        <w:t>Document Management: Upload interface, versioning, multi-tenant support</w:t>
      </w:r>
    </w:p>
    <w:p w14:paraId="3B833B89" w14:textId="77777777" w:rsidR="000A7291" w:rsidRDefault="00000000">
      <w:pPr>
        <w:pStyle w:val="ListParagraph"/>
        <w:numPr>
          <w:ilvl w:val="0"/>
          <w:numId w:val="2"/>
        </w:numPr>
        <w:spacing w:before="40" w:after="40"/>
      </w:pPr>
      <w:r>
        <w:t>Analytics: Query pattern analysis, accuracy metrics dashboard</w:t>
      </w:r>
    </w:p>
    <w:p w14:paraId="348FC765" w14:textId="77777777" w:rsidR="000A7291" w:rsidRDefault="00000000">
      <w:pPr>
        <w:pStyle w:val="ListParagraph"/>
        <w:numPr>
          <w:ilvl w:val="0"/>
          <w:numId w:val="2"/>
        </w:numPr>
        <w:spacing w:before="40" w:after="40"/>
      </w:pPr>
      <w:r>
        <w:t>Deployment: Web interface via FastAPI/Streamlit, REST API endpoints</w:t>
      </w:r>
    </w:p>
    <w:p w14:paraId="0AE13241" w14:textId="77777777" w:rsidR="000A7291" w:rsidRDefault="00000000">
      <w:pPr>
        <w:pStyle w:val="ListParagraph"/>
        <w:numPr>
          <w:ilvl w:val="0"/>
          <w:numId w:val="2"/>
        </w:numPr>
        <w:spacing w:before="40" w:after="40"/>
      </w:pPr>
      <w:r>
        <w:t>Advanced Features: Multi-lingual support, voice interface integration</w:t>
      </w:r>
    </w:p>
    <w:p w14:paraId="7C51A2CE" w14:textId="77777777" w:rsidR="000A7291" w:rsidRDefault="000A7291">
      <w:pPr>
        <w:spacing w:after="240"/>
      </w:pPr>
    </w:p>
    <w:p w14:paraId="62DFA5B4" w14:textId="77777777" w:rsidR="000A7291" w:rsidRDefault="00000000">
      <w:pPr>
        <w:pStyle w:val="Heading2"/>
      </w:pPr>
      <w:r>
        <w:t>8.5 Key Learnings</w:t>
      </w:r>
    </w:p>
    <w:p w14:paraId="38E4E7BF" w14:textId="77777777" w:rsidR="000A7291" w:rsidRDefault="000A7291">
      <w:pPr>
        <w:spacing w:after="120"/>
      </w:pPr>
    </w:p>
    <w:p w14:paraId="409B5FCE" w14:textId="77777777" w:rsidR="000A7291" w:rsidRDefault="00CB787B">
      <w:pPr>
        <w:pStyle w:val="ListParagraph"/>
        <w:numPr>
          <w:ilvl w:val="0"/>
          <w:numId w:val="4"/>
        </w:numPr>
        <w:spacing w:before="60" w:after="60"/>
      </w:pPr>
      <w:r>
        <w:t>Lang Chain Mastery: Deep framework understanding is essential for avoiding deprecated API pitfalls</w:t>
      </w:r>
    </w:p>
    <w:p w14:paraId="23B73E60" w14:textId="77777777" w:rsidR="000A7291" w:rsidRDefault="00000000">
      <w:pPr>
        <w:pStyle w:val="ListParagraph"/>
        <w:numPr>
          <w:ilvl w:val="0"/>
          <w:numId w:val="4"/>
        </w:numPr>
        <w:spacing w:before="60" w:after="60"/>
      </w:pPr>
      <w:r>
        <w:t>RAG Architecture: Chunking strategy and embedding model selection dramatically affect retrieval quality</w:t>
      </w:r>
    </w:p>
    <w:p w14:paraId="47E0A8DD" w14:textId="77777777" w:rsidR="000A7291" w:rsidRDefault="00000000">
      <w:pPr>
        <w:pStyle w:val="ListParagraph"/>
        <w:numPr>
          <w:ilvl w:val="0"/>
          <w:numId w:val="4"/>
        </w:numPr>
        <w:spacing w:before="60" w:after="60"/>
      </w:pPr>
      <w:r>
        <w:t>Conversational AI: History-aware reformulation is critical for coherent multi-turn interactions</w:t>
      </w:r>
    </w:p>
    <w:p w14:paraId="10BB04C6" w14:textId="77777777" w:rsidR="000A7291" w:rsidRDefault="00000000">
      <w:pPr>
        <w:pStyle w:val="ListParagraph"/>
        <w:numPr>
          <w:ilvl w:val="0"/>
          <w:numId w:val="4"/>
        </w:numPr>
        <w:spacing w:before="60" w:after="60"/>
      </w:pPr>
      <w:r>
        <w:t>Vector Databases: FAISS offers significant advantages over ChromaDB for self-contained RAG systems</w:t>
      </w:r>
    </w:p>
    <w:p w14:paraId="71B2D547" w14:textId="77777777" w:rsidR="000A7291" w:rsidRDefault="00000000" w:rsidP="0062618A">
      <w:pPr>
        <w:pStyle w:val="ListParagraph"/>
        <w:numPr>
          <w:ilvl w:val="0"/>
          <w:numId w:val="4"/>
        </w:numPr>
        <w:spacing w:before="60" w:after="60"/>
      </w:pPr>
      <w:r>
        <w:t>LLM Integration: Groq's LPU architecture provides 10x faster inference than standard GPU deployments</w:t>
      </w:r>
    </w:p>
    <w:p w14:paraId="74ACEB38" w14:textId="77777777" w:rsidR="0062618A" w:rsidRDefault="0062618A" w:rsidP="0062618A">
      <w:pPr>
        <w:pStyle w:val="ListParagraph"/>
        <w:spacing w:before="60" w:after="60"/>
        <w:ind w:left="720"/>
      </w:pPr>
    </w:p>
    <w:p w14:paraId="28C8A8E0" w14:textId="77777777" w:rsidR="000A7291" w:rsidRDefault="00000000">
      <w:pPr>
        <w:spacing w:before="200" w:after="200"/>
        <w:jc w:val="center"/>
      </w:pPr>
      <w:r>
        <w:rPr>
          <w:i/>
          <w:iCs/>
          <w:color w:val="64748B"/>
          <w:sz w:val="20"/>
          <w:szCs w:val="20"/>
        </w:rPr>
        <w:t>— End of Document —</w:t>
      </w:r>
    </w:p>
    <w:sectPr w:rsidR="000A729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294C6" w14:textId="77777777" w:rsidR="002026D8" w:rsidRDefault="002026D8">
      <w:r>
        <w:separator/>
      </w:r>
    </w:p>
  </w:endnote>
  <w:endnote w:type="continuationSeparator" w:id="0">
    <w:p w14:paraId="71913FAC" w14:textId="77777777" w:rsidR="002026D8" w:rsidRDefault="002026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3D13D" w14:textId="77777777" w:rsidR="000A7291" w:rsidRDefault="00000000">
    <w:pPr>
      <w:pBdr>
        <w:top w:val="single" w:sz="4" w:space="4" w:color="1E3A5F"/>
      </w:pBdr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DD25F5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>
      <w:rPr>
        <w:color w:val="64748B"/>
        <w:sz w:val="18"/>
        <w:szCs w:val="18"/>
      </w:rPr>
      <w:fldChar w:fldCharType="separate"/>
    </w:r>
    <w:r w:rsidR="00DD25F5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35905" w14:textId="77777777" w:rsidR="002026D8" w:rsidRDefault="002026D8">
      <w:r>
        <w:separator/>
      </w:r>
    </w:p>
  </w:footnote>
  <w:footnote w:type="continuationSeparator" w:id="0">
    <w:p w14:paraId="161F01C0" w14:textId="77777777" w:rsidR="002026D8" w:rsidRDefault="002026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D698B" w14:textId="77777777" w:rsidR="000A7291" w:rsidRDefault="00000000">
    <w:pPr>
      <w:pBdr>
        <w:bottom w:val="single" w:sz="4" w:space="4" w:color="1E3A5F"/>
      </w:pBdr>
    </w:pPr>
    <w:r>
      <w:rPr>
        <w:b/>
        <w:bCs/>
        <w:color w:val="1E3A5F"/>
        <w:sz w:val="20"/>
        <w:szCs w:val="20"/>
      </w:rPr>
      <w:t>Insurance Policy RAG System</w:t>
    </w:r>
    <w:r>
      <w:rPr>
        <w:color w:val="64748B"/>
        <w:sz w:val="18"/>
        <w:szCs w:val="18"/>
      </w:rPr>
      <w:t xml:space="preserve">   |   Pure </w:t>
    </w:r>
    <w:r w:rsidR="00CB787B">
      <w:rPr>
        <w:color w:val="64748B"/>
        <w:sz w:val="18"/>
        <w:szCs w:val="18"/>
      </w:rPr>
      <w:t>Lang Chain</w:t>
    </w:r>
    <w:r>
      <w:rPr>
        <w:color w:val="64748B"/>
        <w:sz w:val="18"/>
        <w:szCs w:val="18"/>
      </w:rPr>
      <w:t xml:space="preserve"> Architecture   |   Kandarp Joshi   |   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C15F4"/>
    <w:multiLevelType w:val="hybridMultilevel"/>
    <w:tmpl w:val="DAB4EE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A766D0"/>
    <w:multiLevelType w:val="hybridMultilevel"/>
    <w:tmpl w:val="22C8BF2E"/>
    <w:lvl w:ilvl="0" w:tplc="E77ACF40">
      <w:start w:val="1"/>
      <w:numFmt w:val="bullet"/>
      <w:lvlText w:val="✅"/>
      <w:lvlJc w:val="left"/>
      <w:pPr>
        <w:ind w:left="720" w:hanging="360"/>
      </w:pPr>
    </w:lvl>
    <w:lvl w:ilvl="1" w:tplc="857C7210">
      <w:numFmt w:val="decimal"/>
      <w:lvlText w:val=""/>
      <w:lvlJc w:val="left"/>
    </w:lvl>
    <w:lvl w:ilvl="2" w:tplc="655842D8">
      <w:numFmt w:val="decimal"/>
      <w:lvlText w:val=""/>
      <w:lvlJc w:val="left"/>
    </w:lvl>
    <w:lvl w:ilvl="3" w:tplc="BC3CEFCE">
      <w:numFmt w:val="decimal"/>
      <w:lvlText w:val=""/>
      <w:lvlJc w:val="left"/>
    </w:lvl>
    <w:lvl w:ilvl="4" w:tplc="538EC424">
      <w:numFmt w:val="decimal"/>
      <w:lvlText w:val=""/>
      <w:lvlJc w:val="left"/>
    </w:lvl>
    <w:lvl w:ilvl="5" w:tplc="0E18FEEE">
      <w:numFmt w:val="decimal"/>
      <w:lvlText w:val=""/>
      <w:lvlJc w:val="left"/>
    </w:lvl>
    <w:lvl w:ilvl="6" w:tplc="836662B8">
      <w:numFmt w:val="decimal"/>
      <w:lvlText w:val=""/>
      <w:lvlJc w:val="left"/>
    </w:lvl>
    <w:lvl w:ilvl="7" w:tplc="C3D8C602">
      <w:numFmt w:val="decimal"/>
      <w:lvlText w:val=""/>
      <w:lvlJc w:val="left"/>
    </w:lvl>
    <w:lvl w:ilvl="8" w:tplc="CB9CD818">
      <w:numFmt w:val="decimal"/>
      <w:lvlText w:val=""/>
      <w:lvlJc w:val="left"/>
    </w:lvl>
  </w:abstractNum>
  <w:abstractNum w:abstractNumId="2" w15:restartNumberingAfterBreak="0">
    <w:nsid w:val="1EC11179"/>
    <w:multiLevelType w:val="hybridMultilevel"/>
    <w:tmpl w:val="1DF2555A"/>
    <w:lvl w:ilvl="0" w:tplc="BD5E61A6">
      <w:start w:val="1"/>
      <w:numFmt w:val="decimal"/>
      <w:lvlText w:val="%1."/>
      <w:lvlJc w:val="left"/>
      <w:pPr>
        <w:ind w:left="720" w:hanging="360"/>
      </w:pPr>
    </w:lvl>
    <w:lvl w:ilvl="1" w:tplc="8F1C9B4E">
      <w:numFmt w:val="decimal"/>
      <w:lvlText w:val=""/>
      <w:lvlJc w:val="left"/>
    </w:lvl>
    <w:lvl w:ilvl="2" w:tplc="A7D40876">
      <w:numFmt w:val="decimal"/>
      <w:lvlText w:val=""/>
      <w:lvlJc w:val="left"/>
    </w:lvl>
    <w:lvl w:ilvl="3" w:tplc="F37C6BB2">
      <w:numFmt w:val="decimal"/>
      <w:lvlText w:val=""/>
      <w:lvlJc w:val="left"/>
    </w:lvl>
    <w:lvl w:ilvl="4" w:tplc="26C261FC">
      <w:numFmt w:val="decimal"/>
      <w:lvlText w:val=""/>
      <w:lvlJc w:val="left"/>
    </w:lvl>
    <w:lvl w:ilvl="5" w:tplc="5B180CB4">
      <w:numFmt w:val="decimal"/>
      <w:lvlText w:val=""/>
      <w:lvlJc w:val="left"/>
    </w:lvl>
    <w:lvl w:ilvl="6" w:tplc="DB468EE0">
      <w:numFmt w:val="decimal"/>
      <w:lvlText w:val=""/>
      <w:lvlJc w:val="left"/>
    </w:lvl>
    <w:lvl w:ilvl="7" w:tplc="AC967BC2">
      <w:numFmt w:val="decimal"/>
      <w:lvlText w:val=""/>
      <w:lvlJc w:val="left"/>
    </w:lvl>
    <w:lvl w:ilvl="8" w:tplc="5010D140">
      <w:numFmt w:val="decimal"/>
      <w:lvlText w:val=""/>
      <w:lvlJc w:val="left"/>
    </w:lvl>
  </w:abstractNum>
  <w:abstractNum w:abstractNumId="3" w15:restartNumberingAfterBreak="0">
    <w:nsid w:val="32651315"/>
    <w:multiLevelType w:val="hybridMultilevel"/>
    <w:tmpl w:val="621AE74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9592FBA"/>
    <w:multiLevelType w:val="hybridMultilevel"/>
    <w:tmpl w:val="393AEECA"/>
    <w:lvl w:ilvl="0" w:tplc="78721766">
      <w:start w:val="1"/>
      <w:numFmt w:val="bullet"/>
      <w:lvlText w:val="•"/>
      <w:lvlJc w:val="left"/>
      <w:pPr>
        <w:ind w:left="1440" w:hanging="360"/>
      </w:pPr>
    </w:lvl>
    <w:lvl w:ilvl="1" w:tplc="26FE51B4">
      <w:start w:val="1"/>
      <w:numFmt w:val="bullet"/>
      <w:lvlText w:val="◦"/>
      <w:lvlJc w:val="left"/>
      <w:pPr>
        <w:ind w:left="1800" w:hanging="360"/>
      </w:pPr>
    </w:lvl>
    <w:lvl w:ilvl="2" w:tplc="E4EEFB24">
      <w:numFmt w:val="decimal"/>
      <w:lvlText w:val=""/>
      <w:lvlJc w:val="left"/>
    </w:lvl>
    <w:lvl w:ilvl="3" w:tplc="27E4BAFA">
      <w:numFmt w:val="decimal"/>
      <w:lvlText w:val=""/>
      <w:lvlJc w:val="left"/>
    </w:lvl>
    <w:lvl w:ilvl="4" w:tplc="B14C279E">
      <w:numFmt w:val="decimal"/>
      <w:lvlText w:val=""/>
      <w:lvlJc w:val="left"/>
    </w:lvl>
    <w:lvl w:ilvl="5" w:tplc="57DC0D92">
      <w:numFmt w:val="decimal"/>
      <w:lvlText w:val=""/>
      <w:lvlJc w:val="left"/>
    </w:lvl>
    <w:lvl w:ilvl="6" w:tplc="D7CA212C">
      <w:numFmt w:val="decimal"/>
      <w:lvlText w:val=""/>
      <w:lvlJc w:val="left"/>
    </w:lvl>
    <w:lvl w:ilvl="7" w:tplc="FA88EA26">
      <w:numFmt w:val="decimal"/>
      <w:lvlText w:val=""/>
      <w:lvlJc w:val="left"/>
    </w:lvl>
    <w:lvl w:ilvl="8" w:tplc="49C2E7DE">
      <w:numFmt w:val="decimal"/>
      <w:lvlText w:val=""/>
      <w:lvlJc w:val="left"/>
    </w:lvl>
  </w:abstractNum>
  <w:abstractNum w:abstractNumId="5" w15:restartNumberingAfterBreak="0">
    <w:nsid w:val="576D35F9"/>
    <w:multiLevelType w:val="hybridMultilevel"/>
    <w:tmpl w:val="3384CF98"/>
    <w:lvl w:ilvl="0" w:tplc="74C880E6">
      <w:start w:val="1"/>
      <w:numFmt w:val="bullet"/>
      <w:lvlText w:val="●"/>
      <w:lvlJc w:val="left"/>
      <w:pPr>
        <w:ind w:left="720" w:hanging="360"/>
      </w:pPr>
    </w:lvl>
    <w:lvl w:ilvl="1" w:tplc="58122804">
      <w:start w:val="1"/>
      <w:numFmt w:val="bullet"/>
      <w:lvlText w:val="○"/>
      <w:lvlJc w:val="left"/>
      <w:pPr>
        <w:ind w:left="1440" w:hanging="360"/>
      </w:pPr>
    </w:lvl>
    <w:lvl w:ilvl="2" w:tplc="672C9E36">
      <w:start w:val="1"/>
      <w:numFmt w:val="bullet"/>
      <w:lvlText w:val="■"/>
      <w:lvlJc w:val="left"/>
      <w:pPr>
        <w:ind w:left="2160" w:hanging="360"/>
      </w:pPr>
    </w:lvl>
    <w:lvl w:ilvl="3" w:tplc="22D46E6E">
      <w:start w:val="1"/>
      <w:numFmt w:val="bullet"/>
      <w:lvlText w:val="●"/>
      <w:lvlJc w:val="left"/>
      <w:pPr>
        <w:ind w:left="2880" w:hanging="360"/>
      </w:pPr>
    </w:lvl>
    <w:lvl w:ilvl="4" w:tplc="F99A496A">
      <w:start w:val="1"/>
      <w:numFmt w:val="bullet"/>
      <w:lvlText w:val="○"/>
      <w:lvlJc w:val="left"/>
      <w:pPr>
        <w:ind w:left="3600" w:hanging="360"/>
      </w:pPr>
    </w:lvl>
    <w:lvl w:ilvl="5" w:tplc="F6C0CD4A">
      <w:start w:val="1"/>
      <w:numFmt w:val="bullet"/>
      <w:lvlText w:val="■"/>
      <w:lvlJc w:val="left"/>
      <w:pPr>
        <w:ind w:left="4320" w:hanging="360"/>
      </w:pPr>
    </w:lvl>
    <w:lvl w:ilvl="6" w:tplc="0BC03CF2">
      <w:start w:val="1"/>
      <w:numFmt w:val="bullet"/>
      <w:lvlText w:val="●"/>
      <w:lvlJc w:val="left"/>
      <w:pPr>
        <w:ind w:left="5040" w:hanging="360"/>
      </w:pPr>
    </w:lvl>
    <w:lvl w:ilvl="7" w:tplc="A4F86202">
      <w:start w:val="1"/>
      <w:numFmt w:val="bullet"/>
      <w:lvlText w:val="●"/>
      <w:lvlJc w:val="left"/>
      <w:pPr>
        <w:ind w:left="5760" w:hanging="360"/>
      </w:pPr>
    </w:lvl>
    <w:lvl w:ilvl="8" w:tplc="3B2A3A68">
      <w:start w:val="1"/>
      <w:numFmt w:val="bullet"/>
      <w:lvlText w:val="●"/>
      <w:lvlJc w:val="left"/>
      <w:pPr>
        <w:ind w:left="6480" w:hanging="360"/>
      </w:pPr>
    </w:lvl>
  </w:abstractNum>
  <w:num w:numId="1" w16cid:durableId="1879049493">
    <w:abstractNumId w:val="5"/>
    <w:lvlOverride w:ilvl="0">
      <w:startOverride w:val="1"/>
    </w:lvlOverride>
  </w:num>
  <w:num w:numId="2" w16cid:durableId="1954165438">
    <w:abstractNumId w:val="4"/>
    <w:lvlOverride w:ilvl="0">
      <w:startOverride w:val="1"/>
    </w:lvlOverride>
  </w:num>
  <w:num w:numId="3" w16cid:durableId="894438849">
    <w:abstractNumId w:val="1"/>
    <w:lvlOverride w:ilvl="0">
      <w:startOverride w:val="1"/>
    </w:lvlOverride>
  </w:num>
  <w:num w:numId="4" w16cid:durableId="487013414">
    <w:abstractNumId w:val="2"/>
    <w:lvlOverride w:ilvl="0">
      <w:startOverride w:val="1"/>
    </w:lvlOverride>
  </w:num>
  <w:num w:numId="5" w16cid:durableId="181432791">
    <w:abstractNumId w:val="0"/>
  </w:num>
  <w:num w:numId="6" w16cid:durableId="20849135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isplayBackgroundShape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F03"/>
    <w:rsid w:val="00031F03"/>
    <w:rsid w:val="000A7291"/>
    <w:rsid w:val="002026D8"/>
    <w:rsid w:val="00231706"/>
    <w:rsid w:val="00265096"/>
    <w:rsid w:val="004915D2"/>
    <w:rsid w:val="0062618A"/>
    <w:rsid w:val="00C816E8"/>
    <w:rsid w:val="00CB787B"/>
    <w:rsid w:val="00CF0937"/>
    <w:rsid w:val="00DD2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DF430"/>
  <w15:docId w15:val="{0B8F801A-498A-A44B-80A9-891280A58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E3A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0D948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andarp.joshi/Library/CloudStorage/OneDrive-ServiceNow/Prd/Prd/UpGrad/Linkedin%20Post/Gen%20AI/Semantic%20Spotter/Insurance_Policy_RAG_Syste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Insurance_Policy_RAG_System.dotx</Template>
  <TotalTime>0</TotalTime>
  <Pages>15</Pages>
  <Words>1786</Words>
  <Characters>9757</Characters>
  <Application>Microsoft Office Word</Application>
  <DocSecurity>0</DocSecurity>
  <Lines>609</Lines>
  <Paragraphs>213</Paragraphs>
  <ScaleCrop>false</ScaleCrop>
  <Company/>
  <LinksUpToDate>false</LinksUpToDate>
  <CharactersWithSpaces>11330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Kandarp Joshi</dc:creator>
  <cp:lastModifiedBy>Kandarp Joshi</cp:lastModifiedBy>
  <cp:revision>1</cp:revision>
  <dcterms:created xsi:type="dcterms:W3CDTF">2026-03-29T17:52:00Z</dcterms:created>
  <dcterms:modified xsi:type="dcterms:W3CDTF">2026-03-29T17:52:00Z</dcterms:modified>
</cp:coreProperties>
</file>